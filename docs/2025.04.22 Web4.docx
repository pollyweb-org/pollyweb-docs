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4B20" w14:textId="3B3BB333" w:rsidR="00DD1025" w:rsidRPr="00DD1025" w:rsidRDefault="00DD1025" w:rsidP="00DD1025">
      <w:pPr>
        <w:pStyle w:val="Heading1"/>
        <w:spacing w:before="0"/>
        <w:rPr>
          <w:rFonts w:cs="Amazon Ember"/>
        </w:rPr>
      </w:pPr>
      <w:r w:rsidRPr="00DD1025">
        <w:rPr>
          <w:rFonts w:ascii="Apple Color Emoji" w:hAnsi="Apple Color Emoji" w:cs="Apple Color Emoji"/>
        </w:rPr>
        <w:t>📰</w:t>
      </w:r>
      <w:r w:rsidRPr="00DD1025">
        <w:rPr>
          <w:rFonts w:cs="Amazon Ember"/>
        </w:rPr>
        <w:t xml:space="preserve"> Press release</w:t>
      </w:r>
    </w:p>
    <w:p w14:paraId="150FB630" w14:textId="2CD3D8F0" w:rsidR="00DD1025" w:rsidRPr="00DD1025" w:rsidRDefault="00DD1025" w:rsidP="00DD1025">
      <w:pPr>
        <w:rPr>
          <w:rFonts w:cs="Amazon Ember"/>
        </w:rPr>
      </w:pPr>
      <w:r w:rsidRPr="00DD1025">
        <w:rPr>
          <w:rFonts w:cs="Amazon Ember"/>
        </w:rPr>
        <w:t xml:space="preserve">Octan announced the release of the </w:t>
      </w:r>
      <w:r w:rsidR="00806493">
        <w:rPr>
          <w:rFonts w:cs="Amazon Ember"/>
        </w:rPr>
        <w:t>Web 4.0</w:t>
      </w:r>
      <w:r w:rsidRPr="00DD1025">
        <w:rPr>
          <w:rFonts w:cs="Amazon Ember"/>
        </w:rPr>
        <w:t xml:space="preserve"> specification, an internet layer that allows humans and their AI assistants to interact in natural language with non-humans (e.g., organizations, places, objects, and animals). By clicking, tapping, or scanning</w:t>
      </w:r>
      <w:r w:rsidR="00C24DBF">
        <w:rPr>
          <w:rFonts w:cs="Amazon Ember"/>
        </w:rPr>
        <w:t xml:space="preserve"> a </w:t>
      </w:r>
      <w:r w:rsidR="00806493">
        <w:rPr>
          <w:rFonts w:cs="Amazon Ember"/>
        </w:rPr>
        <w:t>Web 4.0</w:t>
      </w:r>
      <w:r w:rsidRPr="00DD1025">
        <w:rPr>
          <w:rFonts w:cs="Amazon Ember"/>
        </w:rPr>
        <w:t xml:space="preserve"> locator with a ubiquitous chat app, users can now share their online data, present</w:t>
      </w:r>
      <w:r w:rsidRPr="00252BF1">
        <w:rPr>
          <w:rFonts w:cs="Amazon Ember"/>
        </w:rPr>
        <w:t xml:space="preserve"> </w:t>
      </w:r>
      <w:r w:rsidRPr="00DD1025">
        <w:rPr>
          <w:rFonts w:cs="Amazon Ember"/>
        </w:rPr>
        <w:t>offline</w:t>
      </w:r>
      <w:r w:rsidRPr="00252BF1">
        <w:rPr>
          <w:rFonts w:cs="Amazon Ember"/>
        </w:rPr>
        <w:t xml:space="preserve"> </w:t>
      </w:r>
      <w:r w:rsidRPr="00DD1025">
        <w:rPr>
          <w:rFonts w:cs="Amazon Ember"/>
        </w:rPr>
        <w:t>credentials, ask questions, fill out forms, execute workflows, pay for transactions, manage</w:t>
      </w:r>
      <w:r w:rsidRPr="00252BF1">
        <w:rPr>
          <w:rFonts w:cs="Amazon Ember"/>
        </w:rPr>
        <w:t xml:space="preserve"> </w:t>
      </w:r>
      <w:r w:rsidRPr="00DD1025">
        <w:rPr>
          <w:rFonts w:cs="Amazon Ember"/>
        </w:rPr>
        <w:t>records, and connect devices to the internet</w:t>
      </w:r>
      <w:r w:rsidR="00C24DBF">
        <w:rPr>
          <w:rFonts w:cs="Amazon Ember"/>
        </w:rPr>
        <w:t xml:space="preserve"> – all of these with minimum inputs and maximum confidentiality</w:t>
      </w:r>
      <w:r w:rsidRPr="00DD1025">
        <w:rPr>
          <w:rFonts w:cs="Amazon Ember"/>
        </w:rPr>
        <w:t>.</w:t>
      </w:r>
    </w:p>
    <w:p w14:paraId="16CD07C9" w14:textId="77C54F71" w:rsidR="00DD1025" w:rsidRPr="00DD1025" w:rsidRDefault="00DD1025" w:rsidP="00DD1025">
      <w:pPr>
        <w:rPr>
          <w:rFonts w:cs="Amazon Ember"/>
        </w:rPr>
      </w:pPr>
      <w:r w:rsidRPr="00DD1025">
        <w:rPr>
          <w:rFonts w:cs="Amazon Ember"/>
          <w:i/>
          <w:iCs/>
        </w:rPr>
        <w:t xml:space="preserve">"Besides supporting and simplifying most of the use cases in traditional Web 2.0, </w:t>
      </w:r>
      <w:r w:rsidR="00806493">
        <w:rPr>
          <w:rFonts w:cs="Amazon Ember"/>
          <w:i/>
          <w:iCs/>
        </w:rPr>
        <w:t>Web 4.0</w:t>
      </w:r>
      <w:r w:rsidRPr="00DD1025">
        <w:rPr>
          <w:rFonts w:cs="Amazon Ember"/>
          <w:i/>
          <w:iCs/>
        </w:rPr>
        <w:t xml:space="preserve"> creates a plethora of potential new use cases, </w:t>
      </w:r>
      <w:r w:rsidRPr="00252BF1">
        <w:rPr>
          <w:rFonts w:cs="Amazon Ember"/>
          <w:i/>
          <w:iCs/>
        </w:rPr>
        <w:t>from paperless international travel</w:t>
      </w:r>
      <w:r w:rsidRPr="00DD1025">
        <w:rPr>
          <w:rFonts w:cs="Amazon Ember"/>
          <w:i/>
          <w:iCs/>
        </w:rPr>
        <w:t xml:space="preserve"> to navigation on underground metropolitan stations. This democratization of ambient computing allows users to chat with nearly anything, from buildings to books and coffee machines, in a personalized, </w:t>
      </w:r>
      <w:r w:rsidRPr="00252BF1">
        <w:rPr>
          <w:rFonts w:cs="Amazon Ember"/>
          <w:i/>
          <w:iCs/>
        </w:rPr>
        <w:t>contextually aware</w:t>
      </w:r>
      <w:r w:rsidRPr="00DD1025">
        <w:rPr>
          <w:rFonts w:cs="Amazon Ember"/>
          <w:i/>
          <w:iCs/>
        </w:rPr>
        <w:t>, and unobtrusive way."</w:t>
      </w:r>
      <w:r w:rsidRPr="00DD1025">
        <w:rPr>
          <w:rFonts w:cs="Amazon Ember"/>
        </w:rPr>
        <w:t> - Sam Patel, Global Internet Study.</w:t>
      </w:r>
    </w:p>
    <w:p w14:paraId="52B07446" w14:textId="465292CE" w:rsidR="00DD1025" w:rsidRPr="00DD1025" w:rsidRDefault="00806493" w:rsidP="00DD1025">
      <w:pPr>
        <w:rPr>
          <w:rFonts w:cs="Amazon Ember"/>
        </w:rPr>
      </w:pPr>
      <w:r>
        <w:rPr>
          <w:rFonts w:cs="Amazon Ember"/>
        </w:rPr>
        <w:t>Web 4.0</w:t>
      </w:r>
      <w:r w:rsidR="00DD1025" w:rsidRPr="00DD1025">
        <w:rPr>
          <w:rFonts w:cs="Amazon Ember"/>
        </w:rPr>
        <w:t xml:space="preserve"> takes the recent developments on agentic AI and applies them to the vision of a new decentralized Web 3.0, giving back to users the control over when interactions start and stop, where their data resides, which data is shared, and how they pay.</w:t>
      </w:r>
      <w:r w:rsidR="00392467">
        <w:rPr>
          <w:rFonts w:cs="Amazon Ember"/>
        </w:rPr>
        <w:t xml:space="preserve"> T</w:t>
      </w:r>
      <w:r w:rsidR="00DD1025" w:rsidRPr="00DD1025">
        <w:rPr>
          <w:rFonts w:cs="Amazon Ember"/>
        </w:rPr>
        <w:t xml:space="preserve">he distributed nature of </w:t>
      </w:r>
      <w:r>
        <w:rPr>
          <w:rFonts w:cs="Amazon Ember"/>
        </w:rPr>
        <w:t>Web 4.0</w:t>
      </w:r>
      <w:r w:rsidR="00DD1025" w:rsidRPr="00DD1025">
        <w:rPr>
          <w:rFonts w:cs="Amazon Ember"/>
        </w:rPr>
        <w:t xml:space="preserve"> removes the dependency from any single organization</w:t>
      </w:r>
      <w:r w:rsidR="00392467">
        <w:rPr>
          <w:rFonts w:cs="Amazon Ember"/>
        </w:rPr>
        <w:t xml:space="preserve">, </w:t>
      </w:r>
      <w:r w:rsidR="00DD1025" w:rsidRPr="00DD1025">
        <w:rPr>
          <w:rFonts w:cs="Amazon Ember"/>
        </w:rPr>
        <w:t>nation</w:t>
      </w:r>
      <w:r w:rsidR="00392467">
        <w:rPr>
          <w:rFonts w:cs="Amazon Ember"/>
        </w:rPr>
        <w:t>, or distributed ledger</w:t>
      </w:r>
      <w:r w:rsidR="00991441">
        <w:rPr>
          <w:rFonts w:cs="Amazon Ember"/>
        </w:rPr>
        <w:t xml:space="preserve"> – n</w:t>
      </w:r>
      <w:r w:rsidR="00392467">
        <w:rPr>
          <w:rFonts w:cs="Amazon Ember"/>
        </w:rPr>
        <w:t xml:space="preserve">onetheless, </w:t>
      </w:r>
      <w:r w:rsidR="00DD1025" w:rsidRPr="00DD1025">
        <w:rPr>
          <w:rFonts w:cs="Amazon Ember"/>
        </w:rPr>
        <w:t>Octan is committed to work with all major cloud providers, nations, and organizations to help them</w:t>
      </w:r>
      <w:r w:rsidR="00392467">
        <w:rPr>
          <w:rFonts w:cs="Amazon Ember"/>
        </w:rPr>
        <w:t xml:space="preserve"> and their constituents</w:t>
      </w:r>
      <w:r w:rsidR="00DD1025" w:rsidRPr="00DD1025">
        <w:rPr>
          <w:rFonts w:cs="Amazon Ember"/>
        </w:rPr>
        <w:t xml:space="preserve"> onboard in a sovereign and compliant fashion.</w:t>
      </w:r>
    </w:p>
    <w:p w14:paraId="56697B7E" w14:textId="0F1D27A7" w:rsidR="00DD1025" w:rsidRPr="00DD1025" w:rsidRDefault="00DD1025" w:rsidP="00DD1025">
      <w:pPr>
        <w:rPr>
          <w:rFonts w:cs="Amazon Ember"/>
        </w:rPr>
      </w:pPr>
      <w:r w:rsidRPr="00DD1025">
        <w:rPr>
          <w:rFonts w:cs="Amazon Ember"/>
          <w:i/>
          <w:iCs/>
        </w:rPr>
        <w:t xml:space="preserve">"Our customers want to accelerate the return of investment in GenAI, but they've been facing numerous challenges. These include LLM accuracy and guardrails, data residency and retention, third-party agentic AI discovery and integration, streamlining click-to-pay, and resourcing of frontend and mobile developers. </w:t>
      </w:r>
      <w:r w:rsidR="00806493">
        <w:rPr>
          <w:rFonts w:cs="Amazon Ember"/>
          <w:i/>
          <w:iCs/>
        </w:rPr>
        <w:t>Web 4.0</w:t>
      </w:r>
      <w:r w:rsidRPr="00DD1025">
        <w:rPr>
          <w:rFonts w:cs="Amazon Ember"/>
          <w:i/>
          <w:iCs/>
        </w:rPr>
        <w:t xml:space="preserve"> reinvents the way we address these challenges</w:t>
      </w:r>
      <w:r w:rsidR="00C24DBF">
        <w:rPr>
          <w:rFonts w:cs="Amazon Ember"/>
          <w:i/>
          <w:iCs/>
        </w:rPr>
        <w:t xml:space="preserve"> by inverting </w:t>
      </w:r>
      <w:r w:rsidR="00392467">
        <w:rPr>
          <w:rFonts w:cs="Amazon Ember"/>
          <w:i/>
          <w:iCs/>
        </w:rPr>
        <w:t xml:space="preserve">UX, personalization, and privacy dependencies, </w:t>
      </w:r>
      <w:r w:rsidRPr="00DD1025">
        <w:rPr>
          <w:rFonts w:cs="Amazon Ember"/>
          <w:i/>
          <w:iCs/>
        </w:rPr>
        <w:t>while leveraging ubiquitous technologies</w:t>
      </w:r>
      <w:r w:rsidR="00392467">
        <w:rPr>
          <w:rFonts w:cs="Amazon Ember"/>
          <w:i/>
          <w:iCs/>
        </w:rPr>
        <w:t xml:space="preserve"> – this</w:t>
      </w:r>
      <w:r w:rsidRPr="00DD1025">
        <w:rPr>
          <w:rFonts w:cs="Amazon Ember"/>
          <w:i/>
          <w:iCs/>
        </w:rPr>
        <w:t xml:space="preserve"> allow</w:t>
      </w:r>
      <w:r w:rsidR="00392467">
        <w:rPr>
          <w:rFonts w:cs="Amazon Ember"/>
          <w:i/>
          <w:iCs/>
        </w:rPr>
        <w:t>s</w:t>
      </w:r>
      <w:r w:rsidRPr="00DD1025">
        <w:rPr>
          <w:rFonts w:cs="Amazon Ember"/>
          <w:i/>
          <w:iCs/>
        </w:rPr>
        <w:t xml:space="preserve"> us to easily enable and onboard organizations."</w:t>
      </w:r>
      <w:r w:rsidRPr="00DD1025">
        <w:rPr>
          <w:rFonts w:cs="Amazon Ember"/>
        </w:rPr>
        <w:t> - Alex Silva, Global Consultancy.</w:t>
      </w:r>
    </w:p>
    <w:p w14:paraId="3567700E" w14:textId="69A51659" w:rsidR="00DD1025" w:rsidRPr="00252BF1" w:rsidRDefault="00DD1025" w:rsidP="00DD1025">
      <w:pPr>
        <w:rPr>
          <w:rFonts w:cs="Amazon Ember"/>
        </w:rPr>
      </w:pPr>
      <w:r w:rsidRPr="00DD1025">
        <w:rPr>
          <w:rFonts w:cs="Amazon Ember"/>
        </w:rPr>
        <w:t xml:space="preserve">To support organizations upgrading from Web 2.0 to </w:t>
      </w:r>
      <w:r w:rsidR="00806493">
        <w:rPr>
          <w:rFonts w:cs="Amazon Ember"/>
        </w:rPr>
        <w:t>Web 4.0</w:t>
      </w:r>
      <w:r w:rsidRPr="00DD1025">
        <w:rPr>
          <w:rFonts w:cs="Amazon Ember"/>
        </w:rPr>
        <w:t xml:space="preserve">, Octan released the </w:t>
      </w:r>
      <w:r w:rsidR="00806493">
        <w:rPr>
          <w:rFonts w:cs="Amazon Ember"/>
        </w:rPr>
        <w:t>Web 4.0</w:t>
      </w:r>
      <w:r w:rsidRPr="00DD1025">
        <w:rPr>
          <w:rFonts w:cs="Amazon Ember"/>
        </w:rPr>
        <w:t xml:space="preserve"> open-source stack </w:t>
      </w:r>
      <w:r w:rsidR="00AF355C">
        <w:rPr>
          <w:rFonts w:cs="Amazon Ember"/>
        </w:rPr>
        <w:t>–</w:t>
      </w:r>
      <w:r w:rsidRPr="00DD1025">
        <w:rPr>
          <w:rFonts w:cs="Amazon Ember"/>
        </w:rPr>
        <w:t xml:space="preserve"> an SDK</w:t>
      </w:r>
      <w:r w:rsidR="00392467">
        <w:rPr>
          <w:rFonts w:cs="Amazon Ember"/>
        </w:rPr>
        <w:t xml:space="preserve"> for businesses</w:t>
      </w:r>
      <w:r w:rsidRPr="00DD1025">
        <w:rPr>
          <w:rFonts w:cs="Amazon Ember"/>
        </w:rPr>
        <w:t xml:space="preserve"> to deploy </w:t>
      </w:r>
      <w:r w:rsidR="00806493">
        <w:rPr>
          <w:rFonts w:cs="Amazon Ember"/>
        </w:rPr>
        <w:t>Web 4.0</w:t>
      </w:r>
      <w:r w:rsidRPr="00DD1025">
        <w:rPr>
          <w:rFonts w:cs="Amazon Ember"/>
        </w:rPr>
        <w:t xml:space="preserve"> compatible services in the cloud, </w:t>
      </w:r>
      <w:r w:rsidR="00AF355C">
        <w:rPr>
          <w:rFonts w:cs="Amazon Ember"/>
        </w:rPr>
        <w:t>for now</w:t>
      </w:r>
      <w:r w:rsidRPr="00DD1025">
        <w:rPr>
          <w:rFonts w:cs="Amazon Ember"/>
        </w:rPr>
        <w:t xml:space="preserve"> supporting AWS only. For end-users to browse the </w:t>
      </w:r>
      <w:r w:rsidR="00806493">
        <w:rPr>
          <w:rFonts w:cs="Amazon Ember"/>
        </w:rPr>
        <w:t>Web 4.0</w:t>
      </w:r>
      <w:r w:rsidRPr="00DD1025">
        <w:rPr>
          <w:rFonts w:cs="Amazon Ember"/>
        </w:rPr>
        <w:t>, Octan released also</w:t>
      </w:r>
      <w:r w:rsidR="00C24DBF">
        <w:rPr>
          <w:rFonts w:cs="Amazon Ember"/>
        </w:rPr>
        <w:t xml:space="preserve"> a </w:t>
      </w:r>
      <w:r w:rsidR="00806493">
        <w:rPr>
          <w:rFonts w:cs="Amazon Ember"/>
        </w:rPr>
        <w:t>Web 4.0</w:t>
      </w:r>
      <w:r w:rsidRPr="00DD1025">
        <w:rPr>
          <w:rFonts w:cs="Amazon Ember"/>
        </w:rPr>
        <w:t xml:space="preserve"> open-source wallet</w:t>
      </w:r>
      <w:r w:rsidR="00991441">
        <w:rPr>
          <w:rFonts w:cs="Amazon Ember"/>
        </w:rPr>
        <w:t xml:space="preserve"> – a chat app </w:t>
      </w:r>
      <w:r w:rsidRPr="00DD1025">
        <w:rPr>
          <w:rFonts w:cs="Amazon Ember"/>
        </w:rPr>
        <w:t xml:space="preserve">available for Android and iOS. The wallet uses a set of default </w:t>
      </w:r>
      <w:r w:rsidR="00806493">
        <w:rPr>
          <w:rFonts w:cs="Amazon Ember"/>
        </w:rPr>
        <w:t>Web 4.0</w:t>
      </w:r>
      <w:r w:rsidRPr="00DD1025">
        <w:rPr>
          <w:rFonts w:cs="Amazon Ember"/>
        </w:rPr>
        <w:t xml:space="preserve"> </w:t>
      </w:r>
      <w:r w:rsidR="00991441">
        <w:rPr>
          <w:rFonts w:cs="Amazon Ember"/>
        </w:rPr>
        <w:t xml:space="preserve">agentic AI </w:t>
      </w:r>
      <w:r w:rsidRPr="00DD1025">
        <w:rPr>
          <w:rFonts w:cs="Amazon Ember"/>
        </w:rPr>
        <w:t xml:space="preserve">services managed by Octan </w:t>
      </w:r>
      <w:r w:rsidR="00AF355C">
        <w:rPr>
          <w:rFonts w:cs="Amazon Ember"/>
        </w:rPr>
        <w:t>–</w:t>
      </w:r>
      <w:r w:rsidRPr="00DD1025">
        <w:rPr>
          <w:rFonts w:cs="Amazon Ember"/>
        </w:rPr>
        <w:t xml:space="preserve"> these services are publicly accessible by any organization running on any cloud provider, allowing the community to bootstrap while </w:t>
      </w:r>
      <w:r w:rsidR="00806493">
        <w:rPr>
          <w:rFonts w:cs="Amazon Ember"/>
        </w:rPr>
        <w:t>Web 4.0</w:t>
      </w:r>
      <w:r w:rsidRPr="00DD1025">
        <w:rPr>
          <w:rFonts w:cs="Amazon Ember"/>
        </w:rPr>
        <w:t xml:space="preserve"> matures.</w:t>
      </w:r>
    </w:p>
    <w:p w14:paraId="4B2E6E54" w14:textId="0E2D9074" w:rsidR="00252BF1" w:rsidRPr="00252BF1" w:rsidRDefault="00252BF1" w:rsidP="00252BF1">
      <w:pPr>
        <w:pStyle w:val="Heading1"/>
        <w:widowControl w:val="0"/>
        <w:snapToGrid w:val="0"/>
        <w:spacing w:before="720"/>
        <w:rPr>
          <w:rFonts w:cs="Amazon Ember"/>
        </w:rPr>
      </w:pPr>
      <w:r w:rsidRPr="00252BF1">
        <w:rPr>
          <w:rFonts w:ascii="Apple Color Emoji" w:hAnsi="Apple Color Emoji" w:cs="Apple Color Emoji"/>
        </w:rPr>
        <w:lastRenderedPageBreak/>
        <w:t>🏔️</w:t>
      </w:r>
      <w:r w:rsidRPr="00252BF1">
        <w:rPr>
          <w:rFonts w:cs="Amazon Ember"/>
        </w:rPr>
        <w:t xml:space="preserve"> Evolving</w:t>
      </w:r>
      <w:r w:rsidR="00C24DBF">
        <w:rPr>
          <w:rFonts w:cs="Amazon Ember"/>
        </w:rPr>
        <w:t xml:space="preserve"> </w:t>
      </w:r>
      <w:r w:rsidR="003262C5">
        <w:rPr>
          <w:rFonts w:cs="Amazon Ember"/>
        </w:rPr>
        <w:t xml:space="preserve">Web </w:t>
      </w:r>
      <w:r w:rsidR="00C24DBF">
        <w:rPr>
          <w:rFonts w:cs="Amazon Ember"/>
        </w:rPr>
        <w:t>2.0</w:t>
      </w:r>
      <w:r w:rsidRPr="00252BF1">
        <w:rPr>
          <w:rFonts w:cs="Amazon Ember"/>
        </w:rPr>
        <w:t xml:space="preserve"> landscape</w:t>
      </w:r>
    </w:p>
    <w:p w14:paraId="4F4B69CD" w14:textId="1538DEF5" w:rsidR="00252BF1" w:rsidRPr="00252BF1" w:rsidRDefault="00252BF1" w:rsidP="001D458F">
      <w:pPr>
        <w:snapToGrid w:val="0"/>
        <w:spacing w:after="240"/>
        <w:rPr>
          <w:rFonts w:cs="Amazon Ember"/>
        </w:rPr>
      </w:pPr>
      <w:r w:rsidRPr="00252BF1">
        <w:rPr>
          <w:rFonts w:cs="Amazon Ember"/>
        </w:rPr>
        <w:t xml:space="preserve">This </w:t>
      </w:r>
      <w:r w:rsidR="001D458F">
        <w:rPr>
          <w:rFonts w:cs="Amazon Ember"/>
        </w:rPr>
        <w:t>section</w:t>
      </w:r>
      <w:r w:rsidRPr="00252BF1">
        <w:rPr>
          <w:rFonts w:cs="Amazon Ember"/>
        </w:rPr>
        <w:t xml:space="preserve"> aims to:</w:t>
      </w:r>
    </w:p>
    <w:p w14:paraId="1B26BCC9" w14:textId="453857CA" w:rsidR="00252BF1" w:rsidRPr="00252BF1" w:rsidRDefault="00252BF1" w:rsidP="00252BF1">
      <w:pPr>
        <w:numPr>
          <w:ilvl w:val="0"/>
          <w:numId w:val="19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enumerate each of the key </w:t>
      </w:r>
      <w:r w:rsidR="00806493">
        <w:rPr>
          <w:rFonts w:cs="Amazon Ember"/>
        </w:rPr>
        <w:t xml:space="preserve">Web 2.0 </w:t>
      </w:r>
      <w:r w:rsidR="00991441">
        <w:rPr>
          <w:rFonts w:cs="Amazon Ember"/>
        </w:rPr>
        <w:t>dimensions</w:t>
      </w:r>
      <w:r w:rsidRPr="00252BF1">
        <w:rPr>
          <w:rFonts w:cs="Amazon Ember"/>
        </w:rPr>
        <w:t xml:space="preserve"> that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covers and why.</w:t>
      </w:r>
    </w:p>
    <w:p w14:paraId="3825204B" w14:textId="650A2AF9" w:rsidR="00252BF1" w:rsidRPr="00252BF1" w:rsidRDefault="00252BF1" w:rsidP="00252BF1">
      <w:pPr>
        <w:numPr>
          <w:ilvl w:val="0"/>
          <w:numId w:val="19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explain the relevant industry concepts of each </w:t>
      </w:r>
      <w:r w:rsidR="00991441">
        <w:rPr>
          <w:rFonts w:cs="Amazon Ember"/>
        </w:rPr>
        <w:t>dimension</w:t>
      </w:r>
      <w:r w:rsidRPr="00252BF1">
        <w:rPr>
          <w:rFonts w:cs="Amazon Ember"/>
        </w:rPr>
        <w:t>.</w:t>
      </w:r>
    </w:p>
    <w:p w14:paraId="0354BCB5" w14:textId="600A0D61" w:rsidR="00252BF1" w:rsidRPr="00252BF1" w:rsidRDefault="00252BF1" w:rsidP="00252BF1">
      <w:pPr>
        <w:numPr>
          <w:ilvl w:val="0"/>
          <w:numId w:val="19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provide examples of investment from governments and tech giants.</w:t>
      </w:r>
    </w:p>
    <w:p w14:paraId="64D82EF6" w14:textId="2A5C99B5" w:rsidR="00252BF1" w:rsidRPr="00252BF1" w:rsidRDefault="00252BF1" w:rsidP="00252BF1">
      <w:pPr>
        <w:numPr>
          <w:ilvl w:val="0"/>
          <w:numId w:val="19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introduce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's approach to address the challenges of each </w:t>
      </w:r>
      <w:r w:rsidR="00991441">
        <w:rPr>
          <w:rFonts w:cs="Amazon Ember"/>
        </w:rPr>
        <w:t>dimension</w:t>
      </w:r>
      <w:r w:rsidRPr="00252BF1">
        <w:rPr>
          <w:rFonts w:cs="Amazon Ember"/>
        </w:rPr>
        <w:t>.</w:t>
      </w:r>
    </w:p>
    <w:p w14:paraId="2615B819" w14:textId="77777777" w:rsidR="00252BF1" w:rsidRPr="00252BF1" w:rsidRDefault="00252BF1" w:rsidP="00252BF1">
      <w:pPr>
        <w:snapToGrid w:val="0"/>
        <w:spacing w:after="240"/>
        <w:ind w:left="720"/>
        <w:contextualSpacing/>
        <w:rPr>
          <w:rFonts w:cs="Amazon Ember"/>
        </w:rPr>
      </w:pPr>
    </w:p>
    <w:p w14:paraId="548E90F3" w14:textId="7A9FAD0E" w:rsidR="00252BF1" w:rsidRPr="00252BF1" w:rsidRDefault="00252BF1" w:rsidP="001D458F">
      <w:pPr>
        <w:snapToGrid w:val="0"/>
        <w:spacing w:after="240"/>
        <w:rPr>
          <w:rFonts w:cs="Amazon Ember"/>
        </w:rPr>
      </w:pPr>
      <w:r w:rsidRPr="00252BF1">
        <w:rPr>
          <w:rFonts w:cs="Amazon Ember"/>
        </w:rPr>
        <w:t xml:space="preserve">The landscape assessment explores three </w:t>
      </w:r>
      <w:r w:rsidR="00991441">
        <w:rPr>
          <w:rFonts w:cs="Amazon Ember"/>
        </w:rPr>
        <w:t>perspectives</w:t>
      </w:r>
      <w:r w:rsidRPr="00252BF1">
        <w:rPr>
          <w:rFonts w:cs="Amazon Ember"/>
        </w:rPr>
        <w:t>:</w:t>
      </w:r>
    </w:p>
    <w:p w14:paraId="7C5B953D" w14:textId="11918FB3" w:rsidR="00252BF1" w:rsidRPr="00252BF1" w:rsidRDefault="00252BF1" w:rsidP="00252BF1">
      <w:pPr>
        <w:numPr>
          <w:ilvl w:val="0"/>
          <w:numId w:val="20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💼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Business landscape</w:t>
      </w:r>
      <w:r w:rsidRPr="00252BF1">
        <w:rPr>
          <w:rFonts w:cs="Amazon Ember"/>
        </w:rPr>
        <w:t> - i.e., the motivations of companies.</w:t>
      </w:r>
    </w:p>
    <w:p w14:paraId="607932A1" w14:textId="179CF795" w:rsidR="00252BF1" w:rsidRPr="00252BF1" w:rsidRDefault="00252BF1" w:rsidP="00252BF1">
      <w:pPr>
        <w:numPr>
          <w:ilvl w:val="0"/>
          <w:numId w:val="20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🧑</w:t>
      </w:r>
      <w:r w:rsidRPr="00252BF1">
        <w:rPr>
          <w:rFonts w:ascii="Arial" w:hAnsi="Arial" w:cs="Arial"/>
        </w:rPr>
        <w:t>‍</w:t>
      </w:r>
      <w:r w:rsidRPr="00252BF1">
        <w:rPr>
          <w:rFonts w:ascii="Apple Color Emoji" w:hAnsi="Apple Color Emoji" w:cs="Apple Color Emoji"/>
        </w:rPr>
        <w:t>🦰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User landscape</w:t>
      </w:r>
      <w:r w:rsidRPr="00252BF1">
        <w:rPr>
          <w:rFonts w:cs="Amazon Ember"/>
        </w:rPr>
        <w:t> - i.e., the motivations of nations and citizens.</w:t>
      </w:r>
    </w:p>
    <w:p w14:paraId="7DE42318" w14:textId="6F5444E0" w:rsidR="00252BF1" w:rsidRPr="00252BF1" w:rsidRDefault="00252BF1" w:rsidP="00252BF1">
      <w:pPr>
        <w:numPr>
          <w:ilvl w:val="0"/>
          <w:numId w:val="20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🌳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Ambient landscape</w:t>
      </w:r>
      <w:r w:rsidRPr="00252BF1">
        <w:rPr>
          <w:rFonts w:cs="Amazon Ember"/>
        </w:rPr>
        <w:t> - i.e., the user interactions with the physical world.</w:t>
      </w:r>
    </w:p>
    <w:p w14:paraId="3423559E" w14:textId="77777777" w:rsidR="00252BF1" w:rsidRPr="00252BF1" w:rsidRDefault="00252BF1" w:rsidP="00252BF1">
      <w:pPr>
        <w:pStyle w:val="Heading3"/>
      </w:pPr>
      <w:r w:rsidRPr="00252BF1">
        <w:rPr>
          <w:rFonts w:ascii="Apple Color Emoji" w:hAnsi="Apple Color Emoji" w:cs="Apple Color Emoji"/>
        </w:rPr>
        <w:t>💼</w:t>
      </w:r>
      <w:r w:rsidRPr="00252BF1">
        <w:t> Business landscape index</w:t>
      </w:r>
    </w:p>
    <w:p w14:paraId="4A9858A7" w14:textId="4B6C12C1" w:rsidR="00252BF1" w:rsidRPr="00252BF1" w:rsidRDefault="00252BF1" w:rsidP="00252BF1">
      <w:pPr>
        <w:numPr>
          <w:ilvl w:val="0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🗂️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Profiling</w:t>
      </w:r>
      <w:r w:rsidRPr="00252BF1">
        <w:rPr>
          <w:rFonts w:cs="Amazon Ember"/>
        </w:rPr>
        <w:t>:</w:t>
      </w:r>
    </w:p>
    <w:p w14:paraId="518DD8BB" w14:textId="39C11DBF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tech giants collect, use, and share vast amounts of user data.</w:t>
      </w:r>
    </w:p>
    <w:p w14:paraId="49C06483" w14:textId="6098AD50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why nations are turning to sovereign clouds to protect their citizens.</w:t>
      </w:r>
    </w:p>
    <w:p w14:paraId="74DCC29D" w14:textId="6BB3AD50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aims for a distributed web with near real-time data sharing.</w:t>
      </w:r>
    </w:p>
    <w:p w14:paraId="5422F6BF" w14:textId="78A2E948" w:rsidR="00252BF1" w:rsidRPr="00252BF1" w:rsidRDefault="00252BF1" w:rsidP="00252BF1">
      <w:pPr>
        <w:numPr>
          <w:ilvl w:val="0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🔎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Searching</w:t>
      </w:r>
      <w:r w:rsidRPr="00252BF1">
        <w:rPr>
          <w:rFonts w:cs="Amazon Ember"/>
        </w:rPr>
        <w:t>:</w:t>
      </w:r>
    </w:p>
    <w:p w14:paraId="5C60E503" w14:textId="45C3CAE5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Google's search dominance is under regulatory scrutiny.</w:t>
      </w:r>
    </w:p>
    <w:p w14:paraId="0C3E85F3" w14:textId="4F0A9B4E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users are turning to social media and GenAI to find information.</w:t>
      </w:r>
    </w:p>
    <w:p w14:paraId="55A5774B" w14:textId="6E09D3F9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aims to search self-sovereign distributed domain manifests.</w:t>
      </w:r>
    </w:p>
    <w:p w14:paraId="47DE650B" w14:textId="65C8BA9D" w:rsidR="00252BF1" w:rsidRPr="00252BF1" w:rsidRDefault="00252BF1" w:rsidP="00252BF1">
      <w:pPr>
        <w:numPr>
          <w:ilvl w:val="0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👀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Advertising</w:t>
      </w:r>
      <w:r w:rsidRPr="00252BF1">
        <w:rPr>
          <w:rFonts w:cs="Amazon Ember"/>
        </w:rPr>
        <w:t>:</w:t>
      </w:r>
    </w:p>
    <w:p w14:paraId="39D726F2" w14:textId="5B20315D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Google and Meta dominate advertising leveraging deals with Apple.</w:t>
      </w:r>
    </w:p>
    <w:p w14:paraId="0DFDE47D" w14:textId="715F90DD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Apple and Google proxy user behavior in iOS, Android, and Chrome.</w:t>
      </w:r>
    </w:p>
    <w:p w14:paraId="60334954" w14:textId="06ED8A07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aims for contextualized ads based on self-personalization.</w:t>
      </w:r>
    </w:p>
    <w:p w14:paraId="2A910504" w14:textId="1CE443A2" w:rsidR="00252BF1" w:rsidRPr="00252BF1" w:rsidRDefault="00252BF1" w:rsidP="00252BF1">
      <w:pPr>
        <w:numPr>
          <w:ilvl w:val="0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💳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Paying</w:t>
      </w:r>
      <w:r w:rsidRPr="00252BF1">
        <w:rPr>
          <w:rFonts w:cs="Amazon Ember"/>
        </w:rPr>
        <w:t>:</w:t>
      </w:r>
    </w:p>
    <w:p w14:paraId="187A3AB4" w14:textId="79CFF983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the payment industry is simplifying check-outs with QR codes and NFC.</w:t>
      </w:r>
    </w:p>
    <w:p w14:paraId="242AD379" w14:textId="77777777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and how nations and tech giants are centralizing platforms for interoperability.</w:t>
      </w:r>
    </w:p>
    <w:p w14:paraId="19FF98C2" w14:textId="33C6FB74" w:rsidR="00252BF1" w:rsidRPr="00252BF1" w:rsidRDefault="00252BF1" w:rsidP="00252BF1">
      <w:pPr>
        <w:numPr>
          <w:ilvl w:val="0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📂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Pay with App</w:t>
      </w:r>
      <w:r w:rsidRPr="00252BF1">
        <w:rPr>
          <w:rFonts w:cs="Amazon Ember"/>
        </w:rPr>
        <w:t>:</w:t>
      </w:r>
    </w:p>
    <w:p w14:paraId="7D940F1C" w14:textId="1048D97B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are the dominant apps in Brazil, China, India, and United States.</w:t>
      </w:r>
    </w:p>
    <w:p w14:paraId="34148DB3" w14:textId="637E9235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regulated peer-to-peer payments and financial wallets are picking up.</w:t>
      </w:r>
    </w:p>
    <w:p w14:paraId="138CCE7E" w14:textId="406DFA4A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aims for users to use their own payment method in any country.</w:t>
      </w:r>
    </w:p>
    <w:p w14:paraId="1BDA6FAC" w14:textId="02412CBB" w:rsidR="00252BF1" w:rsidRPr="00252BF1" w:rsidRDefault="00252BF1" w:rsidP="00252BF1">
      <w:pPr>
        <w:numPr>
          <w:ilvl w:val="0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🖐️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Pay with Palm</w:t>
      </w:r>
      <w:r w:rsidRPr="00252BF1">
        <w:rPr>
          <w:rFonts w:cs="Amazon Ember"/>
        </w:rPr>
        <w:t>:</w:t>
      </w:r>
    </w:p>
    <w:p w14:paraId="25FAE04B" w14:textId="0042E597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China and the United States are implementing palm vein payments at scale.</w:t>
      </w:r>
    </w:p>
    <w:p w14:paraId="247B69AD" w14:textId="4CAE38AA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palm payments with sovereign privacy obfuscation.</w:t>
      </w:r>
    </w:p>
    <w:p w14:paraId="2D91CFD1" w14:textId="73164420" w:rsidR="00252BF1" w:rsidRPr="00252BF1" w:rsidRDefault="00252BF1" w:rsidP="00252BF1">
      <w:pPr>
        <w:numPr>
          <w:ilvl w:val="0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🗓️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Subscribing</w:t>
      </w:r>
      <w:r w:rsidRPr="00252BF1">
        <w:rPr>
          <w:rFonts w:cs="Amazon Ember"/>
        </w:rPr>
        <w:t>:</w:t>
      </w:r>
    </w:p>
    <w:p w14:paraId="4DDE40B8" w14:textId="668083BB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tech giants sell and manage subscriptions for users and businesses.</w:t>
      </w:r>
    </w:p>
    <w:p w14:paraId="6265AABC" w14:textId="46F3A231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self-sovereign subscription management.</w:t>
      </w:r>
    </w:p>
    <w:p w14:paraId="7153CA9B" w14:textId="2A97D2B7" w:rsidR="00252BF1" w:rsidRPr="00252BF1" w:rsidRDefault="00252BF1" w:rsidP="00252BF1">
      <w:pPr>
        <w:keepNext/>
        <w:numPr>
          <w:ilvl w:val="0"/>
          <w:numId w:val="21"/>
        </w:numPr>
        <w:snapToGrid w:val="0"/>
        <w:spacing w:after="240"/>
        <w:ind w:hanging="357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lastRenderedPageBreak/>
        <w:t>🛒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Shopping</w:t>
      </w:r>
      <w:r w:rsidRPr="00252BF1">
        <w:rPr>
          <w:rFonts w:cs="Amazon Ember"/>
        </w:rPr>
        <w:t>:</w:t>
      </w:r>
    </w:p>
    <w:p w14:paraId="3690941F" w14:textId="429A31DD" w:rsidR="00252BF1" w:rsidRPr="00252BF1" w:rsidRDefault="00252BF1" w:rsidP="00252BF1">
      <w:pPr>
        <w:keepNext/>
        <w:numPr>
          <w:ilvl w:val="1"/>
          <w:numId w:val="21"/>
        </w:numPr>
        <w:snapToGrid w:val="0"/>
        <w:spacing w:after="240"/>
        <w:ind w:hanging="357"/>
        <w:contextualSpacing/>
        <w:rPr>
          <w:rFonts w:cs="Amazon Ember"/>
        </w:rPr>
      </w:pPr>
      <w:r w:rsidRPr="00252BF1">
        <w:rPr>
          <w:rFonts w:cs="Amazon Ember"/>
        </w:rPr>
        <w:t>why China's super-apps are hard to replicated in the fragmented U.S. market.</w:t>
      </w:r>
    </w:p>
    <w:p w14:paraId="638F2DD2" w14:textId="6349E4A1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why India chose to create a central product catalog accessible by any app.</w:t>
      </w:r>
    </w:p>
    <w:p w14:paraId="06DDB2D9" w14:textId="60CB1996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how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connects apps to distributed self-sovereign product catalogs.</w:t>
      </w:r>
    </w:p>
    <w:p w14:paraId="0222F558" w14:textId="23476323" w:rsidR="00252BF1" w:rsidRPr="00252BF1" w:rsidRDefault="00252BF1" w:rsidP="00252BF1">
      <w:pPr>
        <w:numPr>
          <w:ilvl w:val="0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💬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Chatting</w:t>
      </w:r>
      <w:r w:rsidRPr="00252BF1">
        <w:rPr>
          <w:rFonts w:cs="Amazon Ember"/>
        </w:rPr>
        <w:t>:</w:t>
      </w:r>
    </w:p>
    <w:p w14:paraId="122AE187" w14:textId="32BDE0A9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do Google, Meta, Tencent, and Walmart envision for business messaging.</w:t>
      </w:r>
    </w:p>
    <w:p w14:paraId="121AA023" w14:textId="516BE459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business transactions in natural language.</w:t>
      </w:r>
    </w:p>
    <w:p w14:paraId="227E09A7" w14:textId="1357E9BE" w:rsidR="00252BF1" w:rsidRPr="00252BF1" w:rsidRDefault="00252BF1" w:rsidP="00252BF1">
      <w:pPr>
        <w:numPr>
          <w:ilvl w:val="0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🔆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Scanning</w:t>
      </w:r>
      <w:r w:rsidRPr="00252BF1">
        <w:rPr>
          <w:rFonts w:cs="Amazon Ember"/>
        </w:rPr>
        <w:t>:</w:t>
      </w:r>
    </w:p>
    <w:p w14:paraId="58450237" w14:textId="6B3C5EBF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QR codes and NFC tags became ubiquitous in payments, menus, and others.</w:t>
      </w:r>
    </w:p>
    <w:p w14:paraId="6A72DACF" w14:textId="79A0A379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Apple addresses security concerns around QR phishing with App Clip Codes.</w:t>
      </w:r>
    </w:p>
    <w:p w14:paraId="7AF57F68" w14:textId="067C0C46" w:rsidR="00252BF1" w:rsidRPr="00252BF1" w:rsidRDefault="00252BF1" w:rsidP="00252BF1">
      <w:pPr>
        <w:numPr>
          <w:ilvl w:val="1"/>
          <w:numId w:val="21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QR/NFC to connect and cognify almost anything.</w:t>
      </w:r>
    </w:p>
    <w:p w14:paraId="7232FD08" w14:textId="77777777" w:rsidR="00252BF1" w:rsidRPr="00252BF1" w:rsidRDefault="00252BF1" w:rsidP="00252BF1">
      <w:pPr>
        <w:pStyle w:val="Heading3"/>
      </w:pPr>
      <w:r w:rsidRPr="00252BF1">
        <w:rPr>
          <w:rFonts w:ascii="Apple Color Emoji" w:hAnsi="Apple Color Emoji" w:cs="Apple Color Emoji"/>
        </w:rPr>
        <w:t>🧑</w:t>
      </w:r>
      <w:r w:rsidRPr="00252BF1">
        <w:rPr>
          <w:rFonts w:ascii="Arial" w:hAnsi="Arial" w:cs="Arial"/>
        </w:rPr>
        <w:t>‍</w:t>
      </w:r>
      <w:r w:rsidRPr="00252BF1">
        <w:rPr>
          <w:rFonts w:ascii="Apple Color Emoji" w:hAnsi="Apple Color Emoji" w:cs="Apple Color Emoji"/>
        </w:rPr>
        <w:t>🦰</w:t>
      </w:r>
      <w:r w:rsidRPr="00252BF1">
        <w:t> User landscape index</w:t>
      </w:r>
    </w:p>
    <w:p w14:paraId="29220D6D" w14:textId="68AFC09B" w:rsidR="00252BF1" w:rsidRPr="00252BF1" w:rsidRDefault="00252BF1" w:rsidP="00252BF1">
      <w:pPr>
        <w:numPr>
          <w:ilvl w:val="0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🛰️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Connecting</w:t>
      </w:r>
      <w:r w:rsidRPr="00252BF1">
        <w:rPr>
          <w:rFonts w:cs="Amazon Ember"/>
        </w:rPr>
        <w:t>:</w:t>
      </w:r>
    </w:p>
    <w:p w14:paraId="1A69C945" w14:textId="168E2E23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SpaceX, Amazon, and China are in a race to deliver internet via satellites.</w:t>
      </w:r>
    </w:p>
    <w:p w14:paraId="675B1828" w14:textId="04B8498D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sees internet in airplanes and remote areas as inevitable.</w:t>
      </w:r>
    </w:p>
    <w:p w14:paraId="2CBAAA4C" w14:textId="4302D3B4" w:rsidR="00252BF1" w:rsidRPr="00252BF1" w:rsidRDefault="00252BF1" w:rsidP="00252BF1">
      <w:pPr>
        <w:numPr>
          <w:ilvl w:val="0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🧢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Personalizing</w:t>
      </w:r>
      <w:r w:rsidRPr="00252BF1">
        <w:rPr>
          <w:rFonts w:cs="Amazon Ember"/>
        </w:rPr>
        <w:t>:</w:t>
      </w:r>
    </w:p>
    <w:p w14:paraId="1023F171" w14:textId="2FE5FCF2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proofErr w:type="gramStart"/>
      <w:r w:rsidRPr="00252BF1">
        <w:rPr>
          <w:rFonts w:cs="Amazon Ember"/>
        </w:rPr>
        <w:t>how</w:t>
      </w:r>
      <w:proofErr w:type="gramEnd"/>
      <w:r w:rsidRPr="00252BF1">
        <w:rPr>
          <w:rFonts w:cs="Amazon Ember"/>
        </w:rPr>
        <w:t xml:space="preserve"> personal info (PII) is abused and protected by tech companies and nations.</w:t>
      </w:r>
    </w:p>
    <w:p w14:paraId="4DF228A2" w14:textId="537F3BC3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proofErr w:type="gramStart"/>
      <w:r w:rsidRPr="00252BF1">
        <w:rPr>
          <w:rFonts w:cs="Amazon Ember"/>
        </w:rPr>
        <w:t>how</w:t>
      </w:r>
      <w:proofErr w:type="gramEnd"/>
      <w:r w:rsidRPr="00252BF1">
        <w:rPr>
          <w:rFonts w:cs="Amazon Ember"/>
        </w:rPr>
        <w:t xml:space="preserve"> self-sovereign identity (SSI) protects PII with zero-knowledge proof.</w:t>
      </w:r>
    </w:p>
    <w:p w14:paraId="5E0DAB9C" w14:textId="35889950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personal vaults and self-sovereign digital twins.</w:t>
      </w:r>
    </w:p>
    <w:p w14:paraId="4D7D7AEE" w14:textId="0E58E2CF" w:rsidR="00252BF1" w:rsidRPr="00252BF1" w:rsidRDefault="00252BF1" w:rsidP="00252BF1">
      <w:pPr>
        <w:numPr>
          <w:ilvl w:val="0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🛂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Traveling</w:t>
      </w:r>
      <w:r w:rsidRPr="00252BF1">
        <w:rPr>
          <w:rFonts w:cs="Amazon Ember"/>
        </w:rPr>
        <w:t>:</w:t>
      </w:r>
    </w:p>
    <w:p w14:paraId="61E1CE95" w14:textId="60949813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companies, nations, and intergovernmental organizations see digital travel.</w:t>
      </w:r>
    </w:p>
    <w:p w14:paraId="2EBF06F7" w14:textId="4EFEC0AA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are the challenges of establishing globally accepted digital credentials.</w:t>
      </w:r>
    </w:p>
    <w:p w14:paraId="717B0D97" w14:textId="2942C4B5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a hierarchical distributed trust framework.</w:t>
      </w:r>
    </w:p>
    <w:p w14:paraId="18C54E39" w14:textId="6D666F75" w:rsidR="00252BF1" w:rsidRPr="00252BF1" w:rsidRDefault="00252BF1" w:rsidP="00252BF1">
      <w:pPr>
        <w:numPr>
          <w:ilvl w:val="0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🆔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Identifying</w:t>
      </w:r>
      <w:r w:rsidRPr="00252BF1">
        <w:rPr>
          <w:rFonts w:cs="Amazon Ember"/>
        </w:rPr>
        <w:t>:</w:t>
      </w:r>
    </w:p>
    <w:p w14:paraId="645697A1" w14:textId="0E07CF31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companies, nations, and international organizations see digital identity.</w:t>
      </w:r>
    </w:p>
    <w:p w14:paraId="6903DACB" w14:textId="5547CB60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why government-led digital identity programs success where tech giants failed.</w:t>
      </w:r>
    </w:p>
    <w:p w14:paraId="53ED9FBF" w14:textId="500D3C70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sovereign digital identity delegation.</w:t>
      </w:r>
    </w:p>
    <w:p w14:paraId="5E1641D8" w14:textId="79984841" w:rsidR="00252BF1" w:rsidRPr="00252BF1" w:rsidRDefault="00252BF1" w:rsidP="00252BF1">
      <w:pPr>
        <w:numPr>
          <w:ilvl w:val="0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📂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ID Wallets</w:t>
      </w:r>
      <w:r w:rsidRPr="00252BF1">
        <w:rPr>
          <w:rFonts w:cs="Amazon Ember"/>
        </w:rPr>
        <w:t>:</w:t>
      </w:r>
    </w:p>
    <w:p w14:paraId="16E8E50C" w14:textId="30845044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tech giants are enclosing digital wallets in their mobile ecosystems.</w:t>
      </w:r>
    </w:p>
    <w:p w14:paraId="7FA7AE36" w14:textId="34D34D13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nations are implementing their own sovereign digital identity wallets.</w:t>
      </w:r>
    </w:p>
    <w:p w14:paraId="5ED337F0" w14:textId="4086D853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none, opting to augment chat apps instead.</w:t>
      </w:r>
    </w:p>
    <w:p w14:paraId="6815E8CC" w14:textId="34F834B2" w:rsidR="00252BF1" w:rsidRPr="00252BF1" w:rsidRDefault="00252BF1" w:rsidP="00252BF1">
      <w:pPr>
        <w:numPr>
          <w:ilvl w:val="0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👮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Supervised ID</w:t>
      </w:r>
      <w:r w:rsidRPr="00252BF1">
        <w:rPr>
          <w:rFonts w:cs="Amazon Ember"/>
        </w:rPr>
        <w:t>:</w:t>
      </w:r>
    </w:p>
    <w:p w14:paraId="2B90C88E" w14:textId="77777777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nations are using biometrics at scale (e.g., face, iris, finger, palm</w:t>
      </w:r>
      <w:proofErr w:type="gramStart"/>
      <w:r w:rsidRPr="00252BF1">
        <w:rPr>
          <w:rFonts w:cs="Amazon Ember"/>
        </w:rPr>
        <w:t>);</w:t>
      </w:r>
      <w:proofErr w:type="gramEnd"/>
    </w:p>
    <w:p w14:paraId="6C6ABF62" w14:textId="01F032A9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is the difference between identity recognition and identity verification.</w:t>
      </w:r>
    </w:p>
    <w:p w14:paraId="563CFD99" w14:textId="116817C7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supervised verification delegated to nations.</w:t>
      </w:r>
    </w:p>
    <w:p w14:paraId="7CD9BF1B" w14:textId="13FD1EBC" w:rsidR="00252BF1" w:rsidRPr="00252BF1" w:rsidRDefault="00252BF1" w:rsidP="00252BF1">
      <w:pPr>
        <w:numPr>
          <w:ilvl w:val="0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🧑</w:t>
      </w:r>
      <w:r w:rsidRPr="00252BF1">
        <w:rPr>
          <w:rFonts w:ascii="Arial" w:hAnsi="Arial" w:cs="Arial"/>
        </w:rPr>
        <w:t>‍</w:t>
      </w:r>
      <w:r w:rsidRPr="00252BF1">
        <w:rPr>
          <w:rFonts w:ascii="Apple Color Emoji" w:hAnsi="Apple Color Emoji" w:cs="Apple Color Emoji"/>
        </w:rPr>
        <w:t>💻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Unsupervised ID</w:t>
      </w:r>
      <w:r w:rsidRPr="00252BF1">
        <w:rPr>
          <w:rFonts w:cs="Amazon Ember"/>
        </w:rPr>
        <w:t>:</w:t>
      </w:r>
    </w:p>
    <w:p w14:paraId="4885578F" w14:textId="51E703E9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countries, banks, and ride sharing companies remotely verify identities.</w:t>
      </w:r>
    </w:p>
    <w:p w14:paraId="3E7CE03E" w14:textId="56D9B584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why remote liveness check is more secure than phone-based face authentication.</w:t>
      </w:r>
    </w:p>
    <w:p w14:paraId="57B37573" w14:textId="79964EA0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web-based remote face scans with liveness checks.</w:t>
      </w:r>
    </w:p>
    <w:p w14:paraId="1AADAF32" w14:textId="6D6A2940" w:rsidR="00252BF1" w:rsidRPr="00252BF1" w:rsidRDefault="00252BF1" w:rsidP="00252BF1">
      <w:pPr>
        <w:keepNext/>
        <w:numPr>
          <w:ilvl w:val="0"/>
          <w:numId w:val="22"/>
        </w:numPr>
        <w:snapToGrid w:val="0"/>
        <w:spacing w:after="240"/>
        <w:ind w:hanging="357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lastRenderedPageBreak/>
        <w:t>🔐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Passwordless ID</w:t>
      </w:r>
      <w:r w:rsidRPr="00252BF1">
        <w:rPr>
          <w:rFonts w:cs="Amazon Ember"/>
        </w:rPr>
        <w:t>:</w:t>
      </w:r>
    </w:p>
    <w:p w14:paraId="1426D2A8" w14:textId="60A634DB" w:rsidR="00252BF1" w:rsidRPr="00252BF1" w:rsidRDefault="00252BF1" w:rsidP="00252BF1">
      <w:pPr>
        <w:keepNext/>
        <w:numPr>
          <w:ilvl w:val="1"/>
          <w:numId w:val="22"/>
        </w:numPr>
        <w:snapToGrid w:val="0"/>
        <w:spacing w:after="240"/>
        <w:ind w:hanging="357"/>
        <w:contextualSpacing/>
        <w:rPr>
          <w:rFonts w:cs="Amazon Ember"/>
        </w:rPr>
      </w:pPr>
      <w:r w:rsidRPr="00252BF1">
        <w:rPr>
          <w:rFonts w:cs="Amazon Ember"/>
        </w:rPr>
        <w:t>how tech giants are adopting passkeys for user passwordless authentication.</w:t>
      </w:r>
    </w:p>
    <w:p w14:paraId="306C2111" w14:textId="6C9A7EA6" w:rsidR="00252BF1" w:rsidRPr="00252BF1" w:rsidRDefault="00252BF1" w:rsidP="00252BF1">
      <w:pPr>
        <w:keepNext/>
        <w:numPr>
          <w:ilvl w:val="1"/>
          <w:numId w:val="22"/>
        </w:numPr>
        <w:snapToGrid w:val="0"/>
        <w:spacing w:after="240"/>
        <w:ind w:hanging="357"/>
        <w:contextualSpacing/>
        <w:rPr>
          <w:rFonts w:cs="Amazon Ember"/>
        </w:rPr>
      </w:pPr>
      <w:r w:rsidRPr="00252BF1">
        <w:rPr>
          <w:rFonts w:cs="Amazon Ember"/>
        </w:rPr>
        <w:t>how emails servers have used passwordless domain authentication for decades.</w:t>
      </w:r>
    </w:p>
    <w:p w14:paraId="3F3D5F32" w14:textId="16B8E732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passkeys for users and domains for businesses.</w:t>
      </w:r>
    </w:p>
    <w:p w14:paraId="3079C8B9" w14:textId="4366138F" w:rsidR="00252BF1" w:rsidRPr="00252BF1" w:rsidRDefault="00252BF1" w:rsidP="00252BF1">
      <w:pPr>
        <w:keepNext/>
        <w:numPr>
          <w:ilvl w:val="0"/>
          <w:numId w:val="22"/>
        </w:numPr>
        <w:snapToGrid w:val="0"/>
        <w:spacing w:after="240"/>
        <w:ind w:left="714" w:hanging="357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🔏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Signing</w:t>
      </w:r>
      <w:r w:rsidRPr="00252BF1">
        <w:rPr>
          <w:rFonts w:cs="Amazon Ember"/>
        </w:rPr>
        <w:t>:</w:t>
      </w:r>
    </w:p>
    <w:p w14:paraId="4B162697" w14:textId="57F960A2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nations adopted digital signatures and what tech providers support it.</w:t>
      </w:r>
    </w:p>
    <w:p w14:paraId="2BD35057" w14:textId="50DDD0E6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is the legal weight of digital signatures and their legal requirements.</w:t>
      </w:r>
    </w:p>
    <w:p w14:paraId="64BDD925" w14:textId="236B31E6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trusted digital notaries to recognize signatures.</w:t>
      </w:r>
    </w:p>
    <w:p w14:paraId="62403B7A" w14:textId="42BD1DD0" w:rsidR="00252BF1" w:rsidRPr="00252BF1" w:rsidRDefault="00252BF1" w:rsidP="00252BF1">
      <w:pPr>
        <w:numPr>
          <w:ilvl w:val="0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🤖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Delegating</w:t>
      </w:r>
      <w:r w:rsidRPr="00252BF1">
        <w:rPr>
          <w:rFonts w:cs="Amazon Ember"/>
        </w:rPr>
        <w:t>:</w:t>
      </w:r>
    </w:p>
    <w:p w14:paraId="5536ABC2" w14:textId="32F0814C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tech giants promise intelligent autonomous assistants at least since 2016.</w:t>
      </w:r>
    </w:p>
    <w:p w14:paraId="2D6815A8" w14:textId="3F5C2BF6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proofErr w:type="gramStart"/>
      <w:r w:rsidRPr="00252BF1">
        <w:rPr>
          <w:rFonts w:cs="Amazon Ember"/>
        </w:rPr>
        <w:t>how</w:t>
      </w:r>
      <w:proofErr w:type="gramEnd"/>
      <w:r w:rsidRPr="00252BF1">
        <w:rPr>
          <w:rFonts w:cs="Amazon Ember"/>
        </w:rPr>
        <w:t xml:space="preserve"> generative AI and AI agents reignited assistants as copilots in 2024.</w:t>
      </w:r>
    </w:p>
    <w:p w14:paraId="45445162" w14:textId="7FEE59C9" w:rsidR="00252BF1" w:rsidRPr="00252BF1" w:rsidRDefault="00252BF1" w:rsidP="00252BF1">
      <w:pPr>
        <w:numPr>
          <w:ilvl w:val="1"/>
          <w:numId w:val="22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breaks them into assistants, orchestrators, and providers.</w:t>
      </w:r>
    </w:p>
    <w:p w14:paraId="68F2F829" w14:textId="77777777" w:rsidR="00252BF1" w:rsidRPr="00252BF1" w:rsidRDefault="00252BF1" w:rsidP="00252BF1">
      <w:pPr>
        <w:pStyle w:val="Heading3"/>
      </w:pPr>
      <w:r w:rsidRPr="00252BF1">
        <w:rPr>
          <w:rFonts w:ascii="Apple Color Emoji" w:hAnsi="Apple Color Emoji" w:cs="Apple Color Emoji"/>
        </w:rPr>
        <w:t>🌳</w:t>
      </w:r>
      <w:r w:rsidRPr="00252BF1">
        <w:t> Ambient landscape index</w:t>
      </w:r>
    </w:p>
    <w:p w14:paraId="4C273BBF" w14:textId="38D98367" w:rsidR="00252BF1" w:rsidRPr="00252BF1" w:rsidRDefault="00252BF1" w:rsidP="00252BF1">
      <w:pPr>
        <w:numPr>
          <w:ilvl w:val="0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🏡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Smart Homes</w:t>
      </w:r>
      <w:r w:rsidRPr="00252BF1">
        <w:rPr>
          <w:rFonts w:cs="Amazon Ember"/>
        </w:rPr>
        <w:t>:</w:t>
      </w:r>
    </w:p>
    <w:p w14:paraId="182BFC16" w14:textId="75AB89D9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is ambient intelligence, the foundation of smart homes, buildings, and cities.</w:t>
      </w:r>
    </w:p>
    <w:p w14:paraId="6A728878" w14:textId="7D5B4547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are recent breakthroughs in radio-frequency charging and mesh networking.</w:t>
      </w:r>
    </w:p>
    <w:p w14:paraId="46EA5170" w14:textId="31B99A4D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devices with Matter, LoRaWAN, and RF charging.</w:t>
      </w:r>
    </w:p>
    <w:p w14:paraId="26431A78" w14:textId="7455AE5C" w:rsidR="00252BF1" w:rsidRPr="00252BF1" w:rsidRDefault="00252BF1" w:rsidP="00252BF1">
      <w:pPr>
        <w:numPr>
          <w:ilvl w:val="0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🔑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Smart Keys</w:t>
      </w:r>
      <w:r w:rsidRPr="00252BF1">
        <w:rPr>
          <w:rFonts w:cs="Amazon Ember"/>
        </w:rPr>
        <w:t>:</w:t>
      </w:r>
    </w:p>
    <w:p w14:paraId="775B2CD5" w14:textId="77777777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safe are keys for physical access (e.g., locks, padlocks, fobs, badges, cars</w:t>
      </w:r>
      <w:proofErr w:type="gramStart"/>
      <w:r w:rsidRPr="00252BF1">
        <w:rPr>
          <w:rFonts w:cs="Amazon Ember"/>
        </w:rPr>
        <w:t>);</w:t>
      </w:r>
      <w:proofErr w:type="gramEnd"/>
    </w:p>
    <w:p w14:paraId="7FD3CCE7" w14:textId="77777777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the protocols supported by smart keys (e.g., NFC emulation, biometrics, UWB</w:t>
      </w:r>
      <w:proofErr w:type="gramStart"/>
      <w:r w:rsidRPr="00252BF1">
        <w:rPr>
          <w:rFonts w:cs="Amazon Ember"/>
        </w:rPr>
        <w:t>);</w:t>
      </w:r>
      <w:proofErr w:type="gramEnd"/>
    </w:p>
    <w:p w14:paraId="7B68BEEA" w14:textId="08CFA21E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active NFC keyholders and passive NFC locks.</w:t>
      </w:r>
    </w:p>
    <w:p w14:paraId="7C7100BA" w14:textId="5355CD0F" w:rsidR="00252BF1" w:rsidRPr="00252BF1" w:rsidRDefault="00252BF1" w:rsidP="00252BF1">
      <w:pPr>
        <w:numPr>
          <w:ilvl w:val="0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🧑‍⚕️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Smart Health</w:t>
      </w:r>
      <w:r w:rsidRPr="00252BF1">
        <w:rPr>
          <w:rFonts w:cs="Amazon Ember"/>
        </w:rPr>
        <w:t>:</w:t>
      </w:r>
    </w:p>
    <w:p w14:paraId="1635EB2A" w14:textId="77ACAF6E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is smart health, and how it depends on data from wearable smart devices.</w:t>
      </w:r>
    </w:p>
    <w:p w14:paraId="2D8B6D05" w14:textId="65B1C721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much data is collected by wearables, and why it should be shared with doctors.</w:t>
      </w:r>
    </w:p>
    <w:p w14:paraId="58E22C96" w14:textId="129D0295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 xml:space="preserve"> advocates for personal sharable AI-augmented time-series vaults.</w:t>
      </w:r>
    </w:p>
    <w:p w14:paraId="77D5532D" w14:textId="1A37EDC2" w:rsidR="00252BF1" w:rsidRPr="00252BF1" w:rsidRDefault="00252BF1" w:rsidP="00252BF1">
      <w:pPr>
        <w:numPr>
          <w:ilvl w:val="0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😎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Smart glasses</w:t>
      </w:r>
      <w:r w:rsidRPr="00252BF1">
        <w:rPr>
          <w:rFonts w:cs="Amazon Ember"/>
        </w:rPr>
        <w:t>:</w:t>
      </w:r>
    </w:p>
    <w:p w14:paraId="4DE4D9A3" w14:textId="17207412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how is the smart glass technology in the U.S. and in China.</w:t>
      </w:r>
    </w:p>
    <w:p w14:paraId="5F7E1875" w14:textId="1B572A50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are the offers of tech giants like Apple, Google, Meta, and OpenAI.</w:t>
      </w:r>
    </w:p>
    <w:p w14:paraId="037D1CF8" w14:textId="31E14F60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>'s natural language interface simplifies glass adoption.</w:t>
      </w:r>
    </w:p>
    <w:p w14:paraId="71CD0F1D" w14:textId="55B5E0DF" w:rsidR="00252BF1" w:rsidRPr="00252BF1" w:rsidRDefault="00252BF1" w:rsidP="004168BD">
      <w:pPr>
        <w:numPr>
          <w:ilvl w:val="0"/>
          <w:numId w:val="23"/>
        </w:numPr>
        <w:snapToGrid w:val="0"/>
        <w:spacing w:after="240"/>
        <w:ind w:left="714" w:hanging="357"/>
        <w:contextualSpacing/>
        <w:rPr>
          <w:rFonts w:cs="Amazon Ember"/>
        </w:rPr>
      </w:pPr>
      <w:r w:rsidRPr="00252BF1">
        <w:rPr>
          <w:rFonts w:ascii="Apple Color Emoji" w:hAnsi="Apple Color Emoji" w:cs="Apple Color Emoji"/>
        </w:rPr>
        <w:t>🧠</w:t>
      </w:r>
      <w:r w:rsidRPr="00252BF1">
        <w:rPr>
          <w:rFonts w:cs="Amazon Ember"/>
        </w:rPr>
        <w:t> </w:t>
      </w:r>
      <w:r w:rsidRPr="00252BF1">
        <w:rPr>
          <w:rFonts w:cs="Amazon Ember"/>
          <w:b/>
          <w:bCs/>
        </w:rPr>
        <w:t>Brain Computer Interfaces (BCI)</w:t>
      </w:r>
      <w:r w:rsidRPr="00252BF1">
        <w:rPr>
          <w:rFonts w:cs="Amazon Ember"/>
        </w:rPr>
        <w:t>:</w:t>
      </w:r>
    </w:p>
    <w:p w14:paraId="62C9AE24" w14:textId="46ED1B9B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is BCI tech, and who are the main U.S. and China players.</w:t>
      </w:r>
    </w:p>
    <w:p w14:paraId="6E2A766A" w14:textId="5D711C0F" w:rsidR="00252BF1" w:rsidRPr="00252BF1" w:rsidRDefault="00252BF1" w:rsidP="00252BF1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>what is Meta, Neuralink, and Synchron doing around BCI.</w:t>
      </w:r>
    </w:p>
    <w:p w14:paraId="22043DF7" w14:textId="6F9123C6" w:rsidR="001D458F" w:rsidRPr="003262C5" w:rsidRDefault="00252BF1" w:rsidP="001D458F">
      <w:pPr>
        <w:numPr>
          <w:ilvl w:val="1"/>
          <w:numId w:val="23"/>
        </w:numPr>
        <w:snapToGrid w:val="0"/>
        <w:spacing w:after="240"/>
        <w:contextualSpacing/>
        <w:rPr>
          <w:rFonts w:cs="Amazon Ember"/>
        </w:rPr>
      </w:pPr>
      <w:r w:rsidRPr="00252BF1">
        <w:rPr>
          <w:rFonts w:cs="Amazon Ember"/>
        </w:rPr>
        <w:t xml:space="preserve">and why </w:t>
      </w:r>
      <w:r w:rsidR="00806493">
        <w:rPr>
          <w:rFonts w:cs="Amazon Ember"/>
        </w:rPr>
        <w:t>Web 4.0</w:t>
      </w:r>
      <w:r w:rsidRPr="00252BF1">
        <w:rPr>
          <w:rFonts w:cs="Amazon Ember"/>
        </w:rPr>
        <w:t>'s natural language apps enable seamless brain-to-app inputs.</w:t>
      </w:r>
    </w:p>
    <w:p w14:paraId="656DFD17" w14:textId="77777777" w:rsidR="003262C5" w:rsidRPr="00252BF1" w:rsidRDefault="003262C5" w:rsidP="003262C5">
      <w:pPr>
        <w:pStyle w:val="Heading1"/>
        <w:widowControl w:val="0"/>
        <w:snapToGrid w:val="0"/>
        <w:spacing w:before="720"/>
        <w:rPr>
          <w:rFonts w:cs="Amazon Ember"/>
        </w:rPr>
      </w:pPr>
      <w:r w:rsidRPr="00252BF1">
        <w:rPr>
          <w:rFonts w:ascii="Apple Color Emoji" w:hAnsi="Apple Color Emoji" w:cs="Apple Color Emoji"/>
        </w:rPr>
        <w:lastRenderedPageBreak/>
        <w:t>🦅</w:t>
      </w:r>
      <w:r w:rsidRPr="00252BF1">
        <w:rPr>
          <w:rFonts w:cs="Amazon Ember"/>
        </w:rPr>
        <w:t xml:space="preserve"> Sovereignty pledge</w:t>
      </w:r>
    </w:p>
    <w:p w14:paraId="4793593C" w14:textId="28C6C50D" w:rsidR="003262C5" w:rsidRPr="00DD1025" w:rsidRDefault="00806493" w:rsidP="003262C5">
      <w:pPr>
        <w:rPr>
          <w:rFonts w:cs="Amazon Ember"/>
        </w:rPr>
      </w:pPr>
      <w:r>
        <w:rPr>
          <w:rFonts w:cs="Amazon Ember"/>
        </w:rPr>
        <w:t>Web 4.0</w:t>
      </w:r>
      <w:r w:rsidR="003262C5" w:rsidRPr="00DD1025">
        <w:rPr>
          <w:rFonts w:cs="Amazon Ember"/>
        </w:rPr>
        <w:t xml:space="preserve"> envisions a new era of the internet built on trust, resilience, and sovereignty.</w:t>
      </w:r>
    </w:p>
    <w:p w14:paraId="7AD332A0" w14:textId="77777777" w:rsidR="003262C5" w:rsidRPr="00DD1025" w:rsidRDefault="003262C5" w:rsidP="003262C5">
      <w:pPr>
        <w:numPr>
          <w:ilvl w:val="0"/>
          <w:numId w:val="11"/>
        </w:numPr>
        <w:ind w:left="714" w:hanging="357"/>
        <w:contextualSpacing/>
        <w:rPr>
          <w:rFonts w:cs="Amazon Ember"/>
        </w:rPr>
      </w:pPr>
      <w:r w:rsidRPr="00DD1025">
        <w:rPr>
          <w:rFonts w:cs="Amazon Ember"/>
        </w:rPr>
        <w:t>This sovereignty pledge outlines the guidelines to provide users, businesses, and governments with greater control over their data and digital presence.</w:t>
      </w:r>
    </w:p>
    <w:p w14:paraId="134A308B" w14:textId="607D0CC9" w:rsidR="003262C5" w:rsidRPr="00DD1025" w:rsidRDefault="00806493" w:rsidP="003262C5">
      <w:pPr>
        <w:numPr>
          <w:ilvl w:val="0"/>
          <w:numId w:val="11"/>
        </w:numPr>
        <w:ind w:left="714" w:hanging="357"/>
        <w:contextualSpacing/>
        <w:rPr>
          <w:rFonts w:cs="Amazon Ember"/>
        </w:rPr>
      </w:pPr>
      <w:r>
        <w:rPr>
          <w:rFonts w:cs="Amazon Ember"/>
        </w:rPr>
        <w:t>Web 4.0</w:t>
      </w:r>
      <w:r w:rsidR="003262C5" w:rsidRPr="00DD1025">
        <w:rPr>
          <w:rFonts w:cs="Amazon Ember"/>
        </w:rPr>
        <w:t xml:space="preserve"> prioritizes privacy, security, and localized governance, ensuring every stakeholder retains autonomy in a connected world.</w:t>
      </w:r>
    </w:p>
    <w:p w14:paraId="2035071C" w14:textId="6395C2BA" w:rsidR="003262C5" w:rsidRPr="00DD1025" w:rsidRDefault="003262C5" w:rsidP="003262C5">
      <w:pPr>
        <w:spacing w:before="360"/>
        <w:rPr>
          <w:rFonts w:cs="Amazon Ember"/>
        </w:rPr>
      </w:pPr>
      <w:r w:rsidRPr="00DD1025">
        <w:rPr>
          <w:rFonts w:cs="Amazon Ember"/>
        </w:rPr>
        <w:t xml:space="preserve">The </w:t>
      </w:r>
      <w:r w:rsidR="00806493">
        <w:rPr>
          <w:rFonts w:cs="Amazon Ember"/>
        </w:rPr>
        <w:t>Web 4.0</w:t>
      </w:r>
      <w:r w:rsidRPr="00DD1025">
        <w:rPr>
          <w:rFonts w:cs="Amazon Ember"/>
        </w:rPr>
        <w:t xml:space="preserve"> sovereignty pledge focuses on three main stakeholders:</w:t>
      </w:r>
    </w:p>
    <w:p w14:paraId="2D5E8302" w14:textId="77777777" w:rsidR="003262C5" w:rsidRPr="00DD1025" w:rsidRDefault="003262C5" w:rsidP="003262C5">
      <w:pPr>
        <w:numPr>
          <w:ilvl w:val="0"/>
          <w:numId w:val="16"/>
        </w:numPr>
        <w:snapToGrid w:val="0"/>
        <w:spacing w:after="240"/>
        <w:contextualSpacing/>
        <w:rPr>
          <w:rFonts w:cs="Amazon Ember"/>
        </w:rPr>
      </w:pPr>
      <w:r w:rsidRPr="00DD1025">
        <w:rPr>
          <w:rFonts w:ascii="Apple Color Emoji" w:hAnsi="Apple Color Emoji" w:cs="Apple Color Emoji"/>
        </w:rPr>
        <w:t>🧑</w:t>
      </w:r>
      <w:r w:rsidRPr="00DD1025">
        <w:rPr>
          <w:rFonts w:ascii="Arial" w:hAnsi="Arial" w:cs="Arial"/>
        </w:rPr>
        <w:t>‍</w:t>
      </w:r>
      <w:r w:rsidRPr="00DD1025">
        <w:rPr>
          <w:rFonts w:ascii="Apple Color Emoji" w:hAnsi="Apple Color Emoji" w:cs="Apple Color Emoji"/>
        </w:rPr>
        <w:t>🦰</w:t>
      </w:r>
      <w:r w:rsidRPr="00DD1025">
        <w:rPr>
          <w:rFonts w:cs="Amazon Ember"/>
        </w:rPr>
        <w:t> </w:t>
      </w:r>
      <w:hyperlink r:id="rId11" w:anchor="Users" w:history="1">
        <w:r w:rsidRPr="00DD1025">
          <w:rPr>
            <w:rFonts w:cs="Amazon Ember"/>
          </w:rPr>
          <w:t>Users</w:t>
        </w:r>
      </w:hyperlink>
      <w:r w:rsidRPr="00DD1025">
        <w:rPr>
          <w:rFonts w:cs="Amazon Ember"/>
        </w:rPr>
        <w:t> (i.e., citizens)</w:t>
      </w:r>
    </w:p>
    <w:p w14:paraId="1DD4A24B" w14:textId="77777777" w:rsidR="003262C5" w:rsidRPr="00DD1025" w:rsidRDefault="003262C5" w:rsidP="003262C5">
      <w:pPr>
        <w:numPr>
          <w:ilvl w:val="0"/>
          <w:numId w:val="16"/>
        </w:numPr>
        <w:snapToGrid w:val="0"/>
        <w:spacing w:after="240"/>
        <w:contextualSpacing/>
        <w:rPr>
          <w:rFonts w:cs="Amazon Ember"/>
        </w:rPr>
      </w:pPr>
      <w:r w:rsidRPr="00DD1025">
        <w:rPr>
          <w:rFonts w:ascii="Apple Color Emoji" w:hAnsi="Apple Color Emoji" w:cs="Apple Color Emoji"/>
        </w:rPr>
        <w:t>💼</w:t>
      </w:r>
      <w:r w:rsidRPr="00DD1025">
        <w:rPr>
          <w:rFonts w:cs="Amazon Ember"/>
        </w:rPr>
        <w:t> </w:t>
      </w:r>
      <w:hyperlink r:id="rId12" w:anchor="Businesses" w:history="1">
        <w:r w:rsidRPr="00DD1025">
          <w:rPr>
            <w:rFonts w:cs="Amazon Ember"/>
          </w:rPr>
          <w:t>Businesses</w:t>
        </w:r>
      </w:hyperlink>
      <w:r w:rsidRPr="00DD1025">
        <w:rPr>
          <w:rFonts w:cs="Amazon Ember"/>
        </w:rPr>
        <w:t> (i.e., private sector)</w:t>
      </w:r>
    </w:p>
    <w:p w14:paraId="0162E46D" w14:textId="77777777" w:rsidR="003262C5" w:rsidRPr="00DD1025" w:rsidRDefault="003262C5" w:rsidP="003262C5">
      <w:pPr>
        <w:numPr>
          <w:ilvl w:val="0"/>
          <w:numId w:val="16"/>
        </w:numPr>
        <w:snapToGrid w:val="0"/>
        <w:spacing w:after="240"/>
        <w:contextualSpacing/>
        <w:rPr>
          <w:rFonts w:cs="Amazon Ember"/>
        </w:rPr>
      </w:pPr>
      <w:r w:rsidRPr="00DD1025">
        <w:rPr>
          <w:rFonts w:ascii="Apple Color Emoji" w:hAnsi="Apple Color Emoji" w:cs="Apple Color Emoji"/>
        </w:rPr>
        <w:t>🏛️</w:t>
      </w:r>
      <w:r w:rsidRPr="00DD1025">
        <w:rPr>
          <w:rFonts w:cs="Amazon Ember"/>
        </w:rPr>
        <w:t> </w:t>
      </w:r>
      <w:hyperlink r:id="rId13" w:anchor="Governments" w:history="1">
        <w:r w:rsidRPr="00DD1025">
          <w:rPr>
            <w:rFonts w:cs="Amazon Ember"/>
          </w:rPr>
          <w:t>Governments</w:t>
        </w:r>
      </w:hyperlink>
      <w:r w:rsidRPr="00DD1025">
        <w:rPr>
          <w:rFonts w:cs="Amazon Ember"/>
        </w:rPr>
        <w:t> (i.e., public sector)</w:t>
      </w:r>
    </w:p>
    <w:p w14:paraId="49E1E085" w14:textId="77777777" w:rsidR="003262C5" w:rsidRPr="00DD1025" w:rsidRDefault="003262C5" w:rsidP="003262C5">
      <w:pPr>
        <w:pStyle w:val="Heading3"/>
        <w:rPr>
          <w:rFonts w:cs="Amazon Ember"/>
        </w:rPr>
      </w:pPr>
      <w:r w:rsidRPr="00DD1025">
        <w:rPr>
          <w:rFonts w:ascii="Apple Color Emoji" w:hAnsi="Apple Color Emoji" w:cs="Apple Color Emoji"/>
        </w:rPr>
        <w:t>🧑</w:t>
      </w:r>
      <w:r w:rsidRPr="00DD1025">
        <w:rPr>
          <w:rFonts w:ascii="Arial" w:hAnsi="Arial" w:cs="Arial"/>
        </w:rPr>
        <w:t>‍</w:t>
      </w:r>
      <w:r w:rsidRPr="00DD1025">
        <w:rPr>
          <w:rFonts w:ascii="Apple Color Emoji" w:hAnsi="Apple Color Emoji" w:cs="Apple Color Emoji"/>
        </w:rPr>
        <w:t>🦰</w:t>
      </w:r>
      <w:r w:rsidRPr="00DD1025">
        <w:rPr>
          <w:rFonts w:cs="Amazon Ember"/>
        </w:rPr>
        <w:t> Users (i.e., citizens)</w:t>
      </w:r>
    </w:p>
    <w:p w14:paraId="796F2DA0" w14:textId="77777777" w:rsidR="003262C5" w:rsidRPr="00DD1025" w:rsidRDefault="003262C5" w:rsidP="003262C5">
      <w:pPr>
        <w:numPr>
          <w:ilvl w:val="0"/>
          <w:numId w:val="17"/>
        </w:numPr>
        <w:snapToGrid w:val="0"/>
        <w:spacing w:after="240"/>
        <w:ind w:hanging="436"/>
        <w:contextualSpacing/>
        <w:rPr>
          <w:rFonts w:cs="Amazon Ember"/>
        </w:rPr>
      </w:pPr>
      <w:r w:rsidRPr="00DD1025">
        <w:rPr>
          <w:rFonts w:cs="Amazon Ember"/>
        </w:rPr>
        <w:t>have access to the internet from virtually anywhere</w:t>
      </w:r>
      <w:r w:rsidRPr="003262C5">
        <w:rPr>
          <w:rFonts w:cs="Amazon Ember"/>
        </w:rPr>
        <w:t>.</w:t>
      </w:r>
    </w:p>
    <w:p w14:paraId="39363A3A" w14:textId="77777777" w:rsidR="003262C5" w:rsidRPr="00DD1025" w:rsidRDefault="003262C5" w:rsidP="003262C5">
      <w:pPr>
        <w:numPr>
          <w:ilvl w:val="0"/>
          <w:numId w:val="17"/>
        </w:numPr>
        <w:snapToGrid w:val="0"/>
        <w:spacing w:after="240"/>
        <w:ind w:hanging="436"/>
        <w:contextualSpacing/>
        <w:rPr>
          <w:rFonts w:cs="Amazon Ember"/>
        </w:rPr>
      </w:pPr>
      <w:r w:rsidRPr="00DD1025">
        <w:rPr>
          <w:rFonts w:cs="Amazon Ember"/>
        </w:rPr>
        <w:t>access services anytime, from anywhere, or from any product</w:t>
      </w:r>
      <w:r w:rsidRPr="003262C5">
        <w:rPr>
          <w:rFonts w:cs="Amazon Ember"/>
        </w:rPr>
        <w:t>.</w:t>
      </w:r>
    </w:p>
    <w:p w14:paraId="70649A82" w14:textId="77777777" w:rsidR="003262C5" w:rsidRPr="00DD1025" w:rsidRDefault="003262C5" w:rsidP="003262C5">
      <w:pPr>
        <w:numPr>
          <w:ilvl w:val="0"/>
          <w:numId w:val="17"/>
        </w:numPr>
        <w:snapToGrid w:val="0"/>
        <w:spacing w:after="240"/>
        <w:ind w:hanging="436"/>
        <w:contextualSpacing/>
        <w:rPr>
          <w:rFonts w:cs="Amazon Ember"/>
        </w:rPr>
      </w:pPr>
      <w:r w:rsidRPr="00DD1025">
        <w:rPr>
          <w:rFonts w:cs="Amazon Ember"/>
        </w:rPr>
        <w:t>use passkeys to authenticate with businesses, not passwords</w:t>
      </w:r>
      <w:r w:rsidRPr="003262C5">
        <w:rPr>
          <w:rFonts w:cs="Amazon Ember"/>
        </w:rPr>
        <w:t>.</w:t>
      </w:r>
    </w:p>
    <w:p w14:paraId="5E886C74" w14:textId="77777777" w:rsidR="003262C5" w:rsidRPr="00DD1025" w:rsidRDefault="003262C5" w:rsidP="003262C5">
      <w:pPr>
        <w:numPr>
          <w:ilvl w:val="0"/>
          <w:numId w:val="17"/>
        </w:numPr>
        <w:snapToGrid w:val="0"/>
        <w:spacing w:after="240"/>
        <w:ind w:hanging="436"/>
        <w:contextualSpacing/>
        <w:rPr>
          <w:rFonts w:cs="Amazon Ember"/>
        </w:rPr>
      </w:pPr>
      <w:r w:rsidRPr="00DD1025">
        <w:rPr>
          <w:rFonts w:cs="Amazon Ember"/>
        </w:rPr>
        <w:t>exercise entitlement anonymously - i.e. zero-knowledge proof</w:t>
      </w:r>
      <w:r w:rsidRPr="003262C5">
        <w:rPr>
          <w:rFonts w:cs="Amazon Ember"/>
        </w:rPr>
        <w:t>.</w:t>
      </w:r>
    </w:p>
    <w:p w14:paraId="32B58851" w14:textId="77777777" w:rsidR="003262C5" w:rsidRPr="00DD1025" w:rsidRDefault="003262C5" w:rsidP="003262C5">
      <w:pPr>
        <w:numPr>
          <w:ilvl w:val="0"/>
          <w:numId w:val="17"/>
        </w:numPr>
        <w:snapToGrid w:val="0"/>
        <w:spacing w:after="240"/>
        <w:ind w:hanging="436"/>
        <w:contextualSpacing/>
        <w:rPr>
          <w:rFonts w:cs="Amazon Ember"/>
        </w:rPr>
      </w:pPr>
      <w:r w:rsidRPr="00DD1025">
        <w:rPr>
          <w:rFonts w:cs="Amazon Ember"/>
        </w:rPr>
        <w:t>keep the data output of services, and </w:t>
      </w:r>
      <w:hyperlink r:id="rId14" w:history="1">
        <w:r w:rsidRPr="00DD1025">
          <w:rPr>
            <w:rFonts w:cs="Amazon Ember"/>
          </w:rPr>
          <w:t>share</w:t>
        </w:r>
      </w:hyperlink>
      <w:r w:rsidRPr="00DD1025">
        <w:rPr>
          <w:rFonts w:cs="Amazon Ember"/>
        </w:rPr>
        <w:t> it with other businesses</w:t>
      </w:r>
      <w:r w:rsidRPr="003262C5">
        <w:rPr>
          <w:rFonts w:cs="Amazon Ember"/>
        </w:rPr>
        <w:t>.</w:t>
      </w:r>
    </w:p>
    <w:p w14:paraId="793B4DA9" w14:textId="77777777" w:rsidR="003262C5" w:rsidRPr="00DD1025" w:rsidRDefault="003262C5" w:rsidP="003262C5">
      <w:pPr>
        <w:numPr>
          <w:ilvl w:val="0"/>
          <w:numId w:val="17"/>
        </w:numPr>
        <w:snapToGrid w:val="0"/>
        <w:spacing w:after="240"/>
        <w:ind w:hanging="436"/>
        <w:contextualSpacing/>
        <w:rPr>
          <w:rFonts w:cs="Amazon Ember"/>
        </w:rPr>
      </w:pPr>
      <w:r w:rsidRPr="00DD1025">
        <w:rPr>
          <w:rFonts w:cs="Amazon Ember"/>
        </w:rPr>
        <w:t xml:space="preserve">own their multi-persona digital </w:t>
      </w:r>
      <w:r w:rsidRPr="003262C5">
        <w:rPr>
          <w:rFonts w:cs="Amazon Ember"/>
        </w:rPr>
        <w:t>twins and</w:t>
      </w:r>
      <w:r w:rsidRPr="00DD1025">
        <w:rPr>
          <w:rFonts w:cs="Amazon Ember"/>
        </w:rPr>
        <w:t xml:space="preserve"> decide when to share them</w:t>
      </w:r>
      <w:r w:rsidRPr="003262C5">
        <w:rPr>
          <w:rFonts w:cs="Amazon Ember"/>
        </w:rPr>
        <w:t>.</w:t>
      </w:r>
    </w:p>
    <w:p w14:paraId="731F3C1C" w14:textId="77777777" w:rsidR="003262C5" w:rsidRPr="00DD1025" w:rsidRDefault="003262C5" w:rsidP="003262C5">
      <w:pPr>
        <w:numPr>
          <w:ilvl w:val="0"/>
          <w:numId w:val="17"/>
        </w:numPr>
        <w:snapToGrid w:val="0"/>
        <w:spacing w:after="240"/>
        <w:ind w:hanging="436"/>
        <w:contextualSpacing/>
        <w:rPr>
          <w:rFonts w:cs="Amazon Ember"/>
        </w:rPr>
      </w:pPr>
      <w:r w:rsidRPr="00DD1025">
        <w:rPr>
          <w:rFonts w:cs="Amazon Ember"/>
        </w:rPr>
        <w:t>influence their advertising persona and contextual next-best actions</w:t>
      </w:r>
      <w:r w:rsidRPr="003262C5">
        <w:rPr>
          <w:rFonts w:cs="Amazon Ember"/>
        </w:rPr>
        <w:t>.</w:t>
      </w:r>
    </w:p>
    <w:p w14:paraId="1051F7C9" w14:textId="77777777" w:rsidR="003262C5" w:rsidRPr="00DD1025" w:rsidRDefault="003262C5" w:rsidP="003262C5">
      <w:pPr>
        <w:numPr>
          <w:ilvl w:val="0"/>
          <w:numId w:val="17"/>
        </w:numPr>
        <w:snapToGrid w:val="0"/>
        <w:spacing w:after="240"/>
        <w:ind w:hanging="436"/>
        <w:contextualSpacing/>
        <w:rPr>
          <w:rFonts w:cs="Amazon Ember"/>
        </w:rPr>
      </w:pPr>
      <w:r w:rsidRPr="00DD1025">
        <w:rPr>
          <w:rFonts w:cs="Amazon Ember"/>
        </w:rPr>
        <w:t>search, interact, and pay for services in their language from any app</w:t>
      </w:r>
      <w:r w:rsidRPr="003262C5">
        <w:rPr>
          <w:rFonts w:cs="Amazon Ember"/>
        </w:rPr>
        <w:t>.</w:t>
      </w:r>
    </w:p>
    <w:p w14:paraId="339B8601" w14:textId="77777777" w:rsidR="003262C5" w:rsidRPr="00DD1025" w:rsidRDefault="003262C5" w:rsidP="003262C5">
      <w:pPr>
        <w:numPr>
          <w:ilvl w:val="0"/>
          <w:numId w:val="17"/>
        </w:numPr>
        <w:snapToGrid w:val="0"/>
        <w:spacing w:after="240"/>
        <w:ind w:hanging="436"/>
        <w:contextualSpacing/>
        <w:rPr>
          <w:rFonts w:cs="Amazon Ember"/>
        </w:rPr>
      </w:pPr>
      <w:r w:rsidRPr="00DD1025">
        <w:rPr>
          <w:rFonts w:cs="Amazon Ember"/>
        </w:rPr>
        <w:t>pay with their preferred method, regardless of where they are</w:t>
      </w:r>
      <w:r w:rsidRPr="003262C5">
        <w:rPr>
          <w:rFonts w:cs="Amazon Ember"/>
        </w:rPr>
        <w:t>.</w:t>
      </w:r>
    </w:p>
    <w:p w14:paraId="70709FBD" w14:textId="77777777" w:rsidR="003262C5" w:rsidRPr="003262C5" w:rsidRDefault="003262C5" w:rsidP="003262C5">
      <w:pPr>
        <w:numPr>
          <w:ilvl w:val="0"/>
          <w:numId w:val="17"/>
        </w:numPr>
        <w:snapToGrid w:val="0"/>
        <w:spacing w:after="240"/>
        <w:ind w:hanging="436"/>
        <w:contextualSpacing/>
        <w:rPr>
          <w:rFonts w:cs="Amazon Ember"/>
        </w:rPr>
      </w:pPr>
      <w:r w:rsidRPr="00DD1025">
        <w:rPr>
          <w:rFonts w:cs="Amazon Ember"/>
        </w:rPr>
        <w:t>manage all only debits and credits from a central user experience.</w:t>
      </w:r>
    </w:p>
    <w:p w14:paraId="2BAD0B86" w14:textId="074D9CB3" w:rsidR="003262C5" w:rsidRPr="00DD1025" w:rsidRDefault="003262C5" w:rsidP="003262C5">
      <w:pPr>
        <w:numPr>
          <w:ilvl w:val="0"/>
          <w:numId w:val="17"/>
        </w:numPr>
        <w:snapToGrid w:val="0"/>
        <w:spacing w:after="240"/>
        <w:ind w:hanging="436"/>
        <w:contextualSpacing/>
        <w:rPr>
          <w:rFonts w:cs="Amazon Ember"/>
        </w:rPr>
      </w:pPr>
      <w:r w:rsidRPr="003262C5">
        <w:rPr>
          <w:rFonts w:cs="Amazon Ember"/>
        </w:rPr>
        <w:t xml:space="preserve">can </w:t>
      </w:r>
      <w:r>
        <w:rPr>
          <w:rFonts w:cs="Amazon Ember"/>
        </w:rPr>
        <w:t>delegate</w:t>
      </w:r>
      <w:r w:rsidR="00806493">
        <w:rPr>
          <w:rFonts w:cs="Amazon Ember"/>
        </w:rPr>
        <w:t xml:space="preserve"> business </w:t>
      </w:r>
      <w:r>
        <w:rPr>
          <w:rFonts w:cs="Amazon Ember"/>
        </w:rPr>
        <w:t xml:space="preserve">interactions to their </w:t>
      </w:r>
      <w:r w:rsidR="00806493">
        <w:rPr>
          <w:rFonts w:cs="Amazon Ember"/>
        </w:rPr>
        <w:t>AI assistants.</w:t>
      </w:r>
    </w:p>
    <w:p w14:paraId="289FE2E1" w14:textId="77777777" w:rsidR="003262C5" w:rsidRPr="00252BF1" w:rsidRDefault="003262C5" w:rsidP="003262C5">
      <w:pPr>
        <w:pStyle w:val="Heading3"/>
        <w:rPr>
          <w:rFonts w:cs="Amazon Ember"/>
        </w:rPr>
      </w:pPr>
      <w:r w:rsidRPr="00252BF1">
        <w:rPr>
          <w:rFonts w:ascii="Apple Color Emoji" w:hAnsi="Apple Color Emoji" w:cs="Apple Color Emoji"/>
        </w:rPr>
        <w:t>💼</w:t>
      </w:r>
      <w:r w:rsidRPr="00252BF1">
        <w:rPr>
          <w:rFonts w:cs="Amazon Ember"/>
        </w:rPr>
        <w:t> Businesses (i.e., private sector)</w:t>
      </w:r>
    </w:p>
    <w:p w14:paraId="18CFAB5B" w14:textId="77777777" w:rsidR="003262C5" w:rsidRPr="00DD1025" w:rsidRDefault="003262C5" w:rsidP="003262C5">
      <w:pPr>
        <w:numPr>
          <w:ilvl w:val="0"/>
          <w:numId w:val="26"/>
        </w:numPr>
        <w:snapToGrid w:val="0"/>
        <w:spacing w:after="240"/>
        <w:contextualSpacing/>
        <w:rPr>
          <w:rFonts w:cs="Amazon Ember"/>
        </w:rPr>
      </w:pPr>
      <w:r w:rsidRPr="00DD1025">
        <w:rPr>
          <w:rFonts w:cs="Amazon Ember"/>
        </w:rPr>
        <w:t>use domain certificates for authentication, not API keys</w:t>
      </w:r>
      <w:r w:rsidRPr="003262C5">
        <w:rPr>
          <w:rFonts w:cs="Amazon Ember"/>
        </w:rPr>
        <w:t>.</w:t>
      </w:r>
    </w:p>
    <w:p w14:paraId="71ED7ED3" w14:textId="77777777" w:rsidR="003262C5" w:rsidRPr="00DD1025" w:rsidRDefault="003262C5" w:rsidP="003262C5">
      <w:pPr>
        <w:numPr>
          <w:ilvl w:val="0"/>
          <w:numId w:val="26"/>
        </w:numPr>
        <w:snapToGrid w:val="0"/>
        <w:spacing w:after="240"/>
        <w:contextualSpacing/>
        <w:rPr>
          <w:rFonts w:cs="Amazon Ember"/>
        </w:rPr>
      </w:pPr>
      <w:r w:rsidRPr="00DD1025">
        <w:rPr>
          <w:rFonts w:cs="Amazon Ember"/>
        </w:rPr>
        <w:t>access third-party services on-demand, without onboarding</w:t>
      </w:r>
      <w:r w:rsidRPr="003262C5">
        <w:rPr>
          <w:rFonts w:cs="Amazon Ember"/>
        </w:rPr>
        <w:t>.</w:t>
      </w:r>
    </w:p>
    <w:p w14:paraId="3F274A68" w14:textId="77777777" w:rsidR="003262C5" w:rsidRPr="00DD1025" w:rsidRDefault="003262C5" w:rsidP="003262C5">
      <w:pPr>
        <w:numPr>
          <w:ilvl w:val="0"/>
          <w:numId w:val="26"/>
        </w:numPr>
        <w:snapToGrid w:val="0"/>
        <w:spacing w:after="240"/>
        <w:contextualSpacing/>
        <w:rPr>
          <w:rFonts w:cs="Amazon Ember"/>
        </w:rPr>
      </w:pPr>
      <w:r w:rsidRPr="00DD1025">
        <w:rPr>
          <w:rFonts w:cs="Amazon Ember"/>
        </w:rPr>
        <w:t>publicly manifest their products and services to the world</w:t>
      </w:r>
      <w:r w:rsidRPr="003262C5">
        <w:rPr>
          <w:rFonts w:cs="Amazon Ember"/>
        </w:rPr>
        <w:t>.</w:t>
      </w:r>
    </w:p>
    <w:p w14:paraId="615E44E1" w14:textId="77777777" w:rsidR="003262C5" w:rsidRPr="00DD1025" w:rsidRDefault="003262C5" w:rsidP="003262C5">
      <w:pPr>
        <w:numPr>
          <w:ilvl w:val="0"/>
          <w:numId w:val="26"/>
        </w:numPr>
        <w:snapToGrid w:val="0"/>
        <w:spacing w:after="240"/>
        <w:contextualSpacing/>
        <w:rPr>
          <w:rFonts w:cs="Amazon Ember"/>
        </w:rPr>
      </w:pPr>
      <w:r w:rsidRPr="00DD1025">
        <w:rPr>
          <w:rFonts w:cs="Amazon Ember"/>
        </w:rPr>
        <w:t>manage all only debits and credits from a central user experience</w:t>
      </w:r>
      <w:r w:rsidRPr="003262C5">
        <w:rPr>
          <w:rFonts w:cs="Amazon Ember"/>
        </w:rPr>
        <w:t>.</w:t>
      </w:r>
    </w:p>
    <w:p w14:paraId="7885686A" w14:textId="77777777" w:rsidR="003262C5" w:rsidRPr="00DD1025" w:rsidRDefault="003262C5" w:rsidP="003262C5">
      <w:pPr>
        <w:numPr>
          <w:ilvl w:val="0"/>
          <w:numId w:val="26"/>
        </w:numPr>
        <w:snapToGrid w:val="0"/>
        <w:spacing w:after="240"/>
        <w:contextualSpacing/>
        <w:rPr>
          <w:rFonts w:cs="Amazon Ember"/>
        </w:rPr>
      </w:pPr>
      <w:r w:rsidRPr="00DD1025">
        <w:rPr>
          <w:rFonts w:cs="Amazon Ember"/>
        </w:rPr>
        <w:t>can interact with the ecosystem without the need for specialists.</w:t>
      </w:r>
    </w:p>
    <w:p w14:paraId="3103B44D" w14:textId="77777777" w:rsidR="003262C5" w:rsidRPr="00DD1025" w:rsidRDefault="003262C5" w:rsidP="003262C5">
      <w:pPr>
        <w:pStyle w:val="Heading3"/>
        <w:rPr>
          <w:rFonts w:cs="Amazon Ember"/>
        </w:rPr>
      </w:pPr>
      <w:r w:rsidRPr="00DD1025">
        <w:rPr>
          <w:rFonts w:ascii="Apple Color Emoji" w:hAnsi="Apple Color Emoji" w:cs="Apple Color Emoji"/>
        </w:rPr>
        <w:t>🏛️</w:t>
      </w:r>
      <w:r w:rsidRPr="00DD1025">
        <w:rPr>
          <w:rFonts w:cs="Amazon Ember"/>
        </w:rPr>
        <w:t> Governments (i.e., public sector)</w:t>
      </w:r>
    </w:p>
    <w:p w14:paraId="7628C94F" w14:textId="77777777" w:rsidR="003262C5" w:rsidRPr="00DD1025" w:rsidRDefault="003262C5" w:rsidP="003262C5">
      <w:pPr>
        <w:numPr>
          <w:ilvl w:val="0"/>
          <w:numId w:val="25"/>
        </w:numPr>
        <w:snapToGrid w:val="0"/>
        <w:spacing w:after="240"/>
        <w:contextualSpacing/>
        <w:rPr>
          <w:rFonts w:cs="Amazon Ember"/>
        </w:rPr>
      </w:pPr>
      <w:r w:rsidRPr="00DD1025">
        <w:rPr>
          <w:rFonts w:cs="Amazon Ember"/>
        </w:rPr>
        <w:t xml:space="preserve">interact directly with their </w:t>
      </w:r>
      <w:r w:rsidRPr="00252BF1">
        <w:rPr>
          <w:rFonts w:cs="Amazon Ember"/>
        </w:rPr>
        <w:t>citizens.</w:t>
      </w:r>
    </w:p>
    <w:p w14:paraId="15BFC5A7" w14:textId="77777777" w:rsidR="003262C5" w:rsidRPr="00DD1025" w:rsidRDefault="003262C5" w:rsidP="003262C5">
      <w:pPr>
        <w:numPr>
          <w:ilvl w:val="0"/>
          <w:numId w:val="25"/>
        </w:numPr>
        <w:snapToGrid w:val="0"/>
        <w:spacing w:after="240"/>
        <w:ind w:left="714" w:hanging="357"/>
        <w:contextualSpacing/>
        <w:rPr>
          <w:rFonts w:cs="Amazon Ember"/>
        </w:rPr>
      </w:pPr>
      <w:r w:rsidRPr="00DD1025">
        <w:rPr>
          <w:rFonts w:cs="Amazon Ember"/>
        </w:rPr>
        <w:t>keep their citizens' data within sovereign borders</w:t>
      </w:r>
      <w:r w:rsidRPr="00252BF1">
        <w:rPr>
          <w:rFonts w:cs="Amazon Ember"/>
        </w:rPr>
        <w:t>.</w:t>
      </w:r>
    </w:p>
    <w:p w14:paraId="790E44FF" w14:textId="77777777" w:rsidR="003262C5" w:rsidRPr="00DD1025" w:rsidRDefault="003262C5" w:rsidP="003262C5">
      <w:pPr>
        <w:numPr>
          <w:ilvl w:val="0"/>
          <w:numId w:val="25"/>
        </w:numPr>
        <w:snapToGrid w:val="0"/>
        <w:spacing w:after="240"/>
        <w:ind w:left="714" w:hanging="357"/>
        <w:contextualSpacing/>
        <w:rPr>
          <w:rFonts w:cs="Amazon Ember"/>
        </w:rPr>
      </w:pPr>
      <w:r w:rsidRPr="00DD1025">
        <w:rPr>
          <w:rFonts w:cs="Amazon Ember"/>
        </w:rPr>
        <w:t>proxy and obfuscate their citizens' biometric verification</w:t>
      </w:r>
      <w:r w:rsidRPr="00252BF1">
        <w:rPr>
          <w:rFonts w:cs="Amazon Ember"/>
        </w:rPr>
        <w:t>.</w:t>
      </w:r>
    </w:p>
    <w:p w14:paraId="3379E6B8" w14:textId="77777777" w:rsidR="003262C5" w:rsidRPr="00DD1025" w:rsidRDefault="003262C5" w:rsidP="003262C5">
      <w:pPr>
        <w:numPr>
          <w:ilvl w:val="0"/>
          <w:numId w:val="25"/>
        </w:numPr>
        <w:snapToGrid w:val="0"/>
        <w:spacing w:after="240"/>
        <w:ind w:left="714" w:hanging="357"/>
        <w:contextualSpacing/>
        <w:rPr>
          <w:rFonts w:cs="Amazon Ember"/>
        </w:rPr>
      </w:pPr>
      <w:r w:rsidRPr="00DD1025">
        <w:rPr>
          <w:rFonts w:cs="Amazon Ember"/>
        </w:rPr>
        <w:t xml:space="preserve">ensure businesses only provide services legally </w:t>
      </w:r>
      <w:r w:rsidRPr="00252BF1">
        <w:rPr>
          <w:rFonts w:cs="Amazon Ember"/>
        </w:rPr>
        <w:t>advertised.</w:t>
      </w:r>
    </w:p>
    <w:p w14:paraId="6694F2E3" w14:textId="77777777" w:rsidR="003262C5" w:rsidRPr="00DD1025" w:rsidRDefault="003262C5" w:rsidP="003262C5">
      <w:pPr>
        <w:numPr>
          <w:ilvl w:val="0"/>
          <w:numId w:val="25"/>
        </w:numPr>
        <w:snapToGrid w:val="0"/>
        <w:spacing w:after="240"/>
        <w:ind w:left="714" w:hanging="357"/>
        <w:contextualSpacing/>
        <w:rPr>
          <w:rFonts w:cs="Amazon Ember"/>
        </w:rPr>
      </w:pPr>
      <w:r w:rsidRPr="00DD1025">
        <w:rPr>
          <w:rFonts w:cs="Amazon Ember"/>
        </w:rPr>
        <w:t xml:space="preserve">ensure businesses only request user data relevant to the </w:t>
      </w:r>
      <w:r w:rsidRPr="00252BF1">
        <w:rPr>
          <w:rFonts w:cs="Amazon Ember"/>
        </w:rPr>
        <w:t>outcome.</w:t>
      </w:r>
    </w:p>
    <w:p w14:paraId="7B36EAB1" w14:textId="77777777" w:rsidR="003262C5" w:rsidRPr="003262C5" w:rsidRDefault="003262C5" w:rsidP="003262C5">
      <w:pPr>
        <w:numPr>
          <w:ilvl w:val="0"/>
          <w:numId w:val="25"/>
        </w:numPr>
        <w:snapToGrid w:val="0"/>
        <w:spacing w:after="240"/>
        <w:ind w:left="714" w:hanging="357"/>
        <w:contextualSpacing/>
        <w:rPr>
          <w:rFonts w:cs="Amazon Ember"/>
        </w:rPr>
      </w:pPr>
      <w:r w:rsidRPr="00DD1025">
        <w:rPr>
          <w:rFonts w:cs="Amazon Ember"/>
        </w:rPr>
        <w:t>enforce laws and regulations on citizens and businesses.</w:t>
      </w:r>
    </w:p>
    <w:p w14:paraId="0F23E78D" w14:textId="08B914EF" w:rsidR="001D458F" w:rsidRPr="001D458F" w:rsidRDefault="001D458F" w:rsidP="001D458F">
      <w:pPr>
        <w:pStyle w:val="Heading1"/>
        <w:rPr>
          <w:lang w:val="en-GB"/>
        </w:rPr>
      </w:pPr>
      <w:r w:rsidRPr="001D458F">
        <w:rPr>
          <w:rFonts w:ascii="Apple Color Emoji" w:hAnsi="Apple Color Emoji" w:cs="Apple Color Emoji"/>
          <w:lang w:val="en-GB"/>
        </w:rPr>
        <w:lastRenderedPageBreak/>
        <w:t>🪢</w:t>
      </w:r>
      <w:r w:rsidRPr="001D458F">
        <w:rPr>
          <w:lang w:val="en-GB"/>
        </w:rPr>
        <w:t xml:space="preserve"> </w:t>
      </w:r>
      <w:r w:rsidR="00806493">
        <w:rPr>
          <w:lang w:val="en-GB"/>
        </w:rPr>
        <w:t>Web 4.0</w:t>
      </w:r>
      <w:r w:rsidRPr="001D458F">
        <w:rPr>
          <w:lang w:val="en-GB"/>
        </w:rPr>
        <w:t xml:space="preserve"> Ecosystem</w:t>
      </w:r>
    </w:p>
    <w:p w14:paraId="386E95AB" w14:textId="17F208D2" w:rsidR="001D458F" w:rsidRPr="001D458F" w:rsidRDefault="001D458F" w:rsidP="001D458F">
      <w:pPr>
        <w:snapToGrid w:val="0"/>
        <w:spacing w:after="240"/>
        <w:rPr>
          <w:rFonts w:cs="Amazon Ember"/>
          <w:lang w:val="en-GB"/>
        </w:rPr>
      </w:pPr>
      <w:r w:rsidRPr="001D458F">
        <w:rPr>
          <w:rFonts w:cs="Amazon Ember"/>
          <w:lang w:val="en-GB"/>
        </w:rPr>
        <w:t xml:space="preserve">The </w:t>
      </w:r>
      <w:r w:rsidR="00806493">
        <w:rPr>
          <w:rFonts w:cs="Amazon Ember"/>
          <w:lang w:val="en-GB"/>
        </w:rPr>
        <w:t>Web 4.0</w:t>
      </w:r>
      <w:r w:rsidRPr="001D458F">
        <w:rPr>
          <w:rFonts w:cs="Amazon Ember"/>
          <w:lang w:val="en-GB"/>
        </w:rPr>
        <w:t xml:space="preserve"> ecosystem</w:t>
      </w:r>
      <w:r w:rsidR="003262C5">
        <w:rPr>
          <w:rFonts w:cs="Amazon Ember"/>
          <w:lang w:val="en-GB"/>
        </w:rPr>
        <w:t xml:space="preserve"> specification</w:t>
      </w:r>
      <w:r w:rsidRPr="001D458F">
        <w:rPr>
          <w:rFonts w:cs="Amazon Ember"/>
          <w:lang w:val="en-GB"/>
        </w:rPr>
        <w:t xml:space="preserve"> aims to simplify everyday business transactions by streamlining interactions between users, organizations, and things, while ensuring security and performance at a global scale.</w:t>
      </w:r>
    </w:p>
    <w:p w14:paraId="05708B3B" w14:textId="03633E75" w:rsidR="001D458F" w:rsidRPr="001D458F" w:rsidRDefault="001D458F" w:rsidP="00EC2650">
      <w:pPr>
        <w:numPr>
          <w:ilvl w:val="0"/>
          <w:numId w:val="24"/>
        </w:numPr>
        <w:snapToGrid w:val="0"/>
        <w:spacing w:after="240"/>
        <w:ind w:left="426" w:hanging="284"/>
        <w:rPr>
          <w:rFonts w:cs="Amazon Ember"/>
          <w:lang w:val="en-GB"/>
        </w:rPr>
      </w:pPr>
      <w:r w:rsidRPr="001D458F">
        <w:rPr>
          <w:rFonts w:cs="Amazon Ember"/>
          <w:b/>
          <w:bCs/>
          <w:lang w:val="en-GB"/>
        </w:rPr>
        <w:t>Users</w:t>
      </w:r>
      <w:r w:rsidRPr="001D458F">
        <w:rPr>
          <w:rFonts w:cs="Amazon Ember"/>
          <w:lang w:val="en-GB"/>
        </w:rPr>
        <w:t xml:space="preserve"> interact with the ecosystem with their </w:t>
      </w:r>
      <w:r w:rsidRPr="001D458F">
        <w:rPr>
          <w:rFonts w:cs="Amazon Ember"/>
          <w:u w:val="single"/>
          <w:lang w:val="en-GB"/>
        </w:rPr>
        <w:t>Wallets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🧑</w:t>
      </w:r>
      <w:r w:rsidRPr="001D458F">
        <w:rPr>
          <w:rFonts w:ascii="Arial" w:hAnsi="Arial" w:cs="Arial"/>
          <w:lang w:val="en-GB"/>
        </w:rPr>
        <w:t>‍</w:t>
      </w:r>
      <w:r w:rsidRPr="001D458F">
        <w:rPr>
          <w:rFonts w:ascii="Apple Color Emoji" w:hAnsi="Apple Color Emoji" w:cs="Apple Color Emoji"/>
          <w:lang w:val="en-GB"/>
        </w:rPr>
        <w:t>🦰</w:t>
      </w:r>
      <w:r w:rsidRPr="001D458F">
        <w:rPr>
          <w:rFonts w:cs="Amazon Ember"/>
          <w:lang w:val="en-GB"/>
        </w:rPr>
        <w:t> - these are mobile apps running on mobile devices that depend on a </w:t>
      </w:r>
      <w:r w:rsidRPr="001D458F">
        <w:rPr>
          <w:rFonts w:cs="Amazon Ember"/>
          <w:u w:val="single"/>
          <w:lang w:val="en-GB"/>
        </w:rPr>
        <w:t>Notifier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📣</w:t>
      </w:r>
      <w:r w:rsidRPr="001D458F">
        <w:rPr>
          <w:rFonts w:cs="Amazon Ember"/>
          <w:lang w:val="en-GB"/>
        </w:rPr>
        <w:t> domain for device-specific communications, and a </w:t>
      </w:r>
      <w:r w:rsidRPr="001D458F">
        <w:rPr>
          <w:rFonts w:cs="Amazon Ember"/>
          <w:u w:val="single"/>
          <w:lang w:val="en-GB"/>
        </w:rPr>
        <w:t>Broker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🤵</w:t>
      </w:r>
      <w:r w:rsidRPr="001D458F">
        <w:rPr>
          <w:rFonts w:cs="Amazon Ember"/>
          <w:lang w:val="en-GB"/>
        </w:rPr>
        <w:t> domain for session orchestration with organizations.</w:t>
      </w:r>
    </w:p>
    <w:p w14:paraId="4999FC32" w14:textId="7A3B3AE3" w:rsidR="001D458F" w:rsidRPr="001D458F" w:rsidRDefault="001D458F" w:rsidP="00EC2650">
      <w:pPr>
        <w:numPr>
          <w:ilvl w:val="0"/>
          <w:numId w:val="24"/>
        </w:numPr>
        <w:snapToGrid w:val="0"/>
        <w:spacing w:after="240"/>
        <w:ind w:left="426" w:hanging="284"/>
        <w:rPr>
          <w:rFonts w:cs="Amazon Ember"/>
          <w:lang w:val="en-GB"/>
        </w:rPr>
      </w:pPr>
      <w:r w:rsidRPr="001D458F">
        <w:rPr>
          <w:rFonts w:cs="Amazon Ember"/>
          <w:lang w:val="en-GB"/>
        </w:rPr>
        <w:t xml:space="preserve">Users extend their Wallets' features with </w:t>
      </w:r>
      <w:r w:rsidRPr="001D458F">
        <w:rPr>
          <w:rFonts w:cs="Amazon Ember"/>
          <w:b/>
          <w:bCs/>
          <w:lang w:val="en-GB"/>
        </w:rPr>
        <w:t>agentic vault domains</w:t>
      </w:r>
      <w:r w:rsidRPr="001D458F">
        <w:rPr>
          <w:rFonts w:cs="Amazon Ember"/>
          <w:lang w:val="en-GB"/>
        </w:rPr>
        <w:t xml:space="preserve"> (e.g., </w:t>
      </w:r>
      <w:r w:rsidRPr="001D458F">
        <w:rPr>
          <w:rFonts w:cs="Amazon Ember"/>
          <w:u w:val="single"/>
          <w:lang w:val="en-GB"/>
        </w:rPr>
        <w:t>Storage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📦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Finder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🔎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Persona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🧢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Curator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🧚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Payer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💳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Identity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🆔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Concierge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🛎️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Scheduler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🗓️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Navigator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🧭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Vitalogist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💖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Mingler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📇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Reviewer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⭐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Timeline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🕓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Custodian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🎩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Keybox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🌼</w:t>
      </w:r>
      <w:r w:rsidRPr="001D458F">
        <w:rPr>
          <w:rFonts w:cs="Amazon Ember"/>
          <w:lang w:val="en-GB"/>
        </w:rPr>
        <w:t>).</w:t>
      </w:r>
    </w:p>
    <w:p w14:paraId="336CF8FC" w14:textId="741D3560" w:rsidR="001D458F" w:rsidRPr="001D458F" w:rsidRDefault="001D458F" w:rsidP="00EC2650">
      <w:pPr>
        <w:numPr>
          <w:ilvl w:val="0"/>
          <w:numId w:val="24"/>
        </w:numPr>
        <w:snapToGrid w:val="0"/>
        <w:spacing w:after="240"/>
        <w:ind w:left="426" w:hanging="284"/>
        <w:rPr>
          <w:rFonts w:cs="Amazon Ember"/>
          <w:lang w:val="en-GB"/>
        </w:rPr>
      </w:pPr>
      <w:r w:rsidRPr="001D458F">
        <w:rPr>
          <w:rFonts w:cs="Amazon Ember"/>
          <w:lang w:val="en-GB"/>
        </w:rPr>
        <w:t xml:space="preserve">Users use their Wallets or their </w:t>
      </w:r>
      <w:r w:rsidRPr="001D458F">
        <w:rPr>
          <w:rFonts w:cs="Amazon Ember"/>
          <w:b/>
          <w:bCs/>
          <w:lang w:val="en-GB"/>
        </w:rPr>
        <w:t>wearables</w:t>
      </w:r>
      <w:r w:rsidRPr="001D458F">
        <w:rPr>
          <w:rFonts w:cs="Amazon Ember"/>
          <w:lang w:val="en-GB"/>
        </w:rPr>
        <w:t xml:space="preserve"> (e.g., </w:t>
      </w:r>
      <w:r w:rsidRPr="001D458F">
        <w:rPr>
          <w:rFonts w:cs="Amazon Ember"/>
          <w:u w:val="single"/>
          <w:lang w:val="en-GB"/>
        </w:rPr>
        <w:t>Userables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💍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Tapbands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⌚</w:t>
      </w:r>
      <w:r w:rsidRPr="001D458F">
        <w:rPr>
          <w:rFonts w:cs="Amazon Ember"/>
          <w:lang w:val="en-GB"/>
        </w:rPr>
        <w:t>) to interact with </w:t>
      </w:r>
      <w:r w:rsidRPr="001D458F">
        <w:rPr>
          <w:rFonts w:cs="Amazon Ember"/>
          <w:u w:val="single"/>
          <w:lang w:val="en-GB"/>
        </w:rPr>
        <w:t>Padlocks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🔒</w:t>
      </w:r>
      <w:r w:rsidRPr="001D458F">
        <w:rPr>
          <w:rFonts w:cs="Amazon Ember"/>
          <w:lang w:val="en-GB"/>
        </w:rPr>
        <w:t>, </w:t>
      </w:r>
      <w:r w:rsidRPr="001D458F">
        <w:rPr>
          <w:rFonts w:cs="Amazon Ember"/>
          <w:u w:val="single"/>
          <w:lang w:val="en-GB"/>
        </w:rPr>
        <w:t>Robots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🤖</w:t>
      </w:r>
      <w:r w:rsidRPr="001D458F">
        <w:rPr>
          <w:rFonts w:cs="Amazon Ember"/>
          <w:lang w:val="en-GB"/>
        </w:rPr>
        <w:t>, and other smart </w:t>
      </w:r>
      <w:r w:rsidRPr="001D458F">
        <w:rPr>
          <w:rFonts w:cs="Amazon Ember"/>
          <w:u w:val="single"/>
          <w:lang w:val="en-GB"/>
        </w:rPr>
        <w:t>Things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💠</w:t>
      </w:r>
      <w:r w:rsidRPr="001D458F">
        <w:rPr>
          <w:rFonts w:cs="Amazon Ember"/>
          <w:lang w:val="en-GB"/>
        </w:rPr>
        <w:t>.</w:t>
      </w:r>
    </w:p>
    <w:p w14:paraId="7698A7D2" w14:textId="2227D696" w:rsidR="001D458F" w:rsidRPr="001D458F" w:rsidRDefault="001D458F" w:rsidP="00EC2650">
      <w:pPr>
        <w:numPr>
          <w:ilvl w:val="0"/>
          <w:numId w:val="24"/>
        </w:numPr>
        <w:snapToGrid w:val="0"/>
        <w:spacing w:after="240"/>
        <w:ind w:left="426" w:hanging="284"/>
        <w:rPr>
          <w:rFonts w:cs="Amazon Ember"/>
          <w:lang w:val="en-GB"/>
        </w:rPr>
      </w:pPr>
      <w:r w:rsidRPr="001D458F">
        <w:rPr>
          <w:rFonts w:cs="Amazon Ember"/>
          <w:b/>
          <w:bCs/>
          <w:lang w:val="en-GB"/>
        </w:rPr>
        <w:t>Organizations</w:t>
      </w:r>
      <w:r w:rsidRPr="001D458F">
        <w:rPr>
          <w:rFonts w:cs="Amazon Ember"/>
          <w:lang w:val="en-GB"/>
        </w:rPr>
        <w:t xml:space="preserve"> interact with an email-like inbox API behind a domain </w:t>
      </w:r>
      <w:r w:rsidR="00EC2650" w:rsidRPr="001D458F">
        <w:rPr>
          <w:rFonts w:cs="Amazon Ember"/>
          <w:lang w:val="en-GB"/>
        </w:rPr>
        <w:t>name and</w:t>
      </w:r>
      <w:r w:rsidRPr="001D458F">
        <w:rPr>
          <w:rFonts w:cs="Amazon Ember"/>
          <w:lang w:val="en-GB"/>
        </w:rPr>
        <w:t xml:space="preserve"> can assume a multitude of roles in parallel (e.g., session </w:t>
      </w:r>
      <w:r w:rsidRPr="001D458F">
        <w:rPr>
          <w:rFonts w:cs="Amazon Ember"/>
          <w:u w:val="single"/>
          <w:lang w:val="en-GB"/>
        </w:rPr>
        <w:t>Host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🤗</w:t>
      </w:r>
      <w:r w:rsidRPr="001D458F">
        <w:rPr>
          <w:rFonts w:cs="Amazon Ember"/>
          <w:lang w:val="en-GB"/>
        </w:rPr>
        <w:t>, business </w:t>
      </w:r>
      <w:r w:rsidRPr="001D458F">
        <w:rPr>
          <w:rFonts w:cs="Amazon Ember"/>
          <w:u w:val="single"/>
          <w:lang w:val="en-GB"/>
        </w:rPr>
        <w:t>Seller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💵</w:t>
      </w:r>
      <w:r w:rsidRPr="001D458F">
        <w:rPr>
          <w:rFonts w:cs="Amazon Ember"/>
          <w:lang w:val="en-GB"/>
        </w:rPr>
        <w:t>, data </w:t>
      </w:r>
      <w:r w:rsidRPr="001D458F">
        <w:rPr>
          <w:rFonts w:cs="Amazon Ember"/>
          <w:u w:val="single"/>
          <w:lang w:val="en-GB"/>
        </w:rPr>
        <w:t>Consumer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💼</w:t>
      </w:r>
      <w:r w:rsidRPr="001D458F">
        <w:rPr>
          <w:rFonts w:cs="Amazon Ember"/>
          <w:lang w:val="en-GB"/>
        </w:rPr>
        <w:t>, user-bound </w:t>
      </w:r>
      <w:r w:rsidRPr="001D458F">
        <w:rPr>
          <w:rFonts w:cs="Amazon Ember"/>
          <w:u w:val="single"/>
          <w:lang w:val="en-GB"/>
        </w:rPr>
        <w:t>Vault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🗄️</w:t>
      </w:r>
      <w:r w:rsidRPr="001D458F">
        <w:rPr>
          <w:rFonts w:cs="Amazon Ember"/>
          <w:lang w:val="en-GB"/>
        </w:rPr>
        <w:t>, event </w:t>
      </w:r>
      <w:r w:rsidRPr="001D458F">
        <w:rPr>
          <w:rFonts w:cs="Amazon Ember"/>
          <w:u w:val="single"/>
          <w:lang w:val="en-GB"/>
        </w:rPr>
        <w:t>Streamer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🌬️</w:t>
      </w:r>
      <w:r w:rsidRPr="001D458F">
        <w:rPr>
          <w:rFonts w:cs="Amazon Ember"/>
          <w:lang w:val="en-GB"/>
        </w:rPr>
        <w:t>, and asynchronous</w:t>
      </w:r>
      <w:r w:rsidR="004168BD">
        <w:rPr>
          <w:rFonts w:cs="Amazon Ember"/>
          <w:lang w:val="en-GB"/>
        </w:rPr>
        <w:t xml:space="preserve"> service</w:t>
      </w:r>
      <w:r w:rsidRPr="001D458F">
        <w:rPr>
          <w:rFonts w:cs="Amazon Ember"/>
          <w:lang w:val="en-GB"/>
        </w:rPr>
        <w:t> </w:t>
      </w:r>
      <w:r w:rsidR="004168BD" w:rsidRPr="004168BD">
        <w:rPr>
          <w:rFonts w:cs="Amazon Ember"/>
          <w:u w:val="single"/>
          <w:lang w:val="en-GB"/>
        </w:rPr>
        <w:t>Supplier</w:t>
      </w:r>
      <w:r w:rsidR="004168BD" w:rsidRPr="004168BD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🏭</w:t>
      </w:r>
      <w:r w:rsidRPr="001D458F">
        <w:rPr>
          <w:rFonts w:cs="Amazon Ember"/>
          <w:lang w:val="en-GB"/>
        </w:rPr>
        <w:t>).</w:t>
      </w:r>
    </w:p>
    <w:p w14:paraId="596B200B" w14:textId="4BD3D96D" w:rsidR="001D458F" w:rsidRPr="001D458F" w:rsidRDefault="001D458F" w:rsidP="00EC2650">
      <w:pPr>
        <w:numPr>
          <w:ilvl w:val="0"/>
          <w:numId w:val="24"/>
        </w:numPr>
        <w:snapToGrid w:val="0"/>
        <w:spacing w:after="240"/>
        <w:ind w:left="426" w:hanging="284"/>
        <w:rPr>
          <w:rFonts w:cs="Amazon Ember"/>
          <w:lang w:val="en-GB"/>
        </w:rPr>
      </w:pPr>
      <w:r w:rsidRPr="001D458F">
        <w:rPr>
          <w:rFonts w:cs="Amazon Ember"/>
          <w:lang w:val="en-GB"/>
        </w:rPr>
        <w:t xml:space="preserve">Domains are extended by </w:t>
      </w:r>
      <w:r w:rsidRPr="001D458F">
        <w:rPr>
          <w:rFonts w:cs="Amazon Ember"/>
          <w:b/>
          <w:bCs/>
          <w:lang w:val="en-GB"/>
        </w:rPr>
        <w:t>helper domains</w:t>
      </w:r>
      <w:r w:rsidRPr="001D458F">
        <w:rPr>
          <w:rFonts w:cs="Amazon Ember"/>
          <w:lang w:val="en-GB"/>
        </w:rPr>
        <w:t xml:space="preserve"> (e.g., </w:t>
      </w:r>
      <w:r w:rsidRPr="001D458F">
        <w:rPr>
          <w:rFonts w:cs="Amazon Ember"/>
          <w:u w:val="single"/>
          <w:lang w:val="en-GB"/>
        </w:rPr>
        <w:t>Buffer</w:t>
      </w:r>
      <w:r w:rsidR="00EC2650">
        <w:rPr>
          <w:rFonts w:cs="Amazon Ember"/>
          <w:lang w:val="en-GB"/>
        </w:rPr>
        <w:t xml:space="preserve"> </w:t>
      </w:r>
      <w:r w:rsidR="00EC2650" w:rsidRPr="001D458F">
        <w:rPr>
          <w:rFonts w:ascii="Apple Color Emoji" w:hAnsi="Apple Color Emoji" w:cs="Apple Color Emoji"/>
          <w:lang w:val="en-GB"/>
        </w:rPr>
        <w:t>⏳</w:t>
      </w:r>
      <w:r w:rsidRPr="001D458F">
        <w:rPr>
          <w:rFonts w:cs="Amazon Ember"/>
          <w:lang w:val="en-GB"/>
        </w:rPr>
        <w:t> for global ingestion and throttling, </w:t>
      </w:r>
      <w:r w:rsidRPr="001D458F">
        <w:rPr>
          <w:rFonts w:cs="Amazon Ember"/>
          <w:u w:val="single"/>
          <w:lang w:val="en-GB"/>
        </w:rPr>
        <w:t>Collector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🏦</w:t>
      </w:r>
      <w:r w:rsidRPr="001D458F">
        <w:rPr>
          <w:rFonts w:cs="Amazon Ember"/>
          <w:lang w:val="en-GB"/>
        </w:rPr>
        <w:t> for payments, </w:t>
      </w:r>
      <w:r w:rsidRPr="001D458F">
        <w:rPr>
          <w:rFonts w:cs="Amazon Ember"/>
          <w:u w:val="single"/>
          <w:lang w:val="en-GB"/>
        </w:rPr>
        <w:t>Biller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🤝</w:t>
      </w:r>
      <w:r w:rsidRPr="001D458F">
        <w:rPr>
          <w:rFonts w:cs="Amazon Ember"/>
          <w:lang w:val="en-GB"/>
        </w:rPr>
        <w:t> for financial contracts, </w:t>
      </w:r>
      <w:r w:rsidRPr="001D458F">
        <w:rPr>
          <w:rFonts w:cs="Amazon Ember"/>
          <w:u w:val="single"/>
          <w:lang w:val="en-GB"/>
        </w:rPr>
        <w:t>Advertiser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👀</w:t>
      </w:r>
      <w:r w:rsidRPr="001D458F">
        <w:rPr>
          <w:rFonts w:cs="Amazon Ember"/>
          <w:lang w:val="en-GB"/>
        </w:rPr>
        <w:t> for ads).</w:t>
      </w:r>
    </w:p>
    <w:p w14:paraId="7DB93077" w14:textId="69CF9905" w:rsidR="001D458F" w:rsidRPr="001D458F" w:rsidRDefault="001D458F" w:rsidP="00EC2650">
      <w:pPr>
        <w:numPr>
          <w:ilvl w:val="0"/>
          <w:numId w:val="24"/>
        </w:numPr>
        <w:snapToGrid w:val="0"/>
        <w:spacing w:after="240"/>
        <w:ind w:left="426" w:hanging="284"/>
        <w:rPr>
          <w:rFonts w:cs="Amazon Ember"/>
          <w:lang w:val="en-GB"/>
        </w:rPr>
      </w:pPr>
      <w:r w:rsidRPr="001D458F">
        <w:rPr>
          <w:rFonts w:cs="Amazon Ember"/>
          <w:b/>
          <w:bCs/>
          <w:lang w:val="en-GB"/>
        </w:rPr>
        <w:t>Data integration</w:t>
      </w:r>
      <w:r w:rsidRPr="001D458F">
        <w:rPr>
          <w:rFonts w:cs="Amazon Ember"/>
          <w:lang w:val="en-GB"/>
        </w:rPr>
        <w:t xml:space="preserve"> is assured via </w:t>
      </w:r>
      <w:r w:rsidRPr="001D458F">
        <w:rPr>
          <w:rFonts w:cs="Amazon Ember"/>
          <w:u w:val="single"/>
          <w:lang w:val="en-GB"/>
        </w:rPr>
        <w:t>Schema Codes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🧩</w:t>
      </w:r>
      <w:r w:rsidRPr="001D458F">
        <w:rPr>
          <w:rFonts w:cs="Amazon Ember"/>
          <w:lang w:val="en-GB"/>
        </w:rPr>
        <w:t> that domains and </w:t>
      </w:r>
      <w:r w:rsidRPr="001D458F">
        <w:rPr>
          <w:rFonts w:cs="Amazon Ember"/>
          <w:u w:val="single"/>
          <w:lang w:val="en-GB"/>
        </w:rPr>
        <w:t>Authorities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🏛️</w:t>
      </w:r>
      <w:r w:rsidRPr="001D458F">
        <w:rPr>
          <w:rFonts w:cs="Amazon Ember"/>
          <w:lang w:val="en-GB"/>
        </w:rPr>
        <w:t> can define on their domain </w:t>
      </w:r>
      <w:r w:rsidRPr="001D458F">
        <w:rPr>
          <w:rFonts w:cs="Amazon Ember"/>
          <w:u w:val="single"/>
          <w:lang w:val="en-GB"/>
        </w:rPr>
        <w:t>Manifests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📜</w:t>
      </w:r>
      <w:r w:rsidRPr="001D458F">
        <w:rPr>
          <w:rFonts w:cs="Amazon Ember"/>
          <w:lang w:val="en-GB"/>
        </w:rPr>
        <w:t> - these codes are the foundation of resource </w:t>
      </w:r>
      <w:r w:rsidRPr="001D458F">
        <w:rPr>
          <w:rFonts w:cs="Amazon Ember"/>
          <w:u w:val="single"/>
          <w:lang w:val="en-GB"/>
        </w:rPr>
        <w:t>Locators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🔆</w:t>
      </w:r>
      <w:r w:rsidRPr="001D458F">
        <w:rPr>
          <w:rFonts w:cs="Amazon Ember"/>
          <w:lang w:val="en-GB"/>
        </w:rPr>
        <w:t>, physical </w:t>
      </w:r>
      <w:r w:rsidRPr="001D458F">
        <w:rPr>
          <w:rFonts w:cs="Amazon Ember"/>
          <w:u w:val="single"/>
          <w:lang w:val="en-GB"/>
        </w:rPr>
        <w:t>Things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💠</w:t>
      </w:r>
      <w:r w:rsidRPr="001D458F">
        <w:rPr>
          <w:rFonts w:cs="Amazon Ember"/>
          <w:lang w:val="en-GB"/>
        </w:rPr>
        <w:t>, and verifiable offline </w:t>
      </w:r>
      <w:r w:rsidRPr="001D458F">
        <w:rPr>
          <w:rFonts w:cs="Amazon Ember"/>
          <w:u w:val="single"/>
          <w:lang w:val="en-GB"/>
        </w:rPr>
        <w:t>Tokens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🎫</w:t>
      </w:r>
      <w:r w:rsidRPr="001D458F">
        <w:rPr>
          <w:rFonts w:cs="Amazon Ember"/>
          <w:lang w:val="en-GB"/>
        </w:rPr>
        <w:t>.</w:t>
      </w:r>
    </w:p>
    <w:p w14:paraId="448549B4" w14:textId="5776ABB2" w:rsidR="001D458F" w:rsidRPr="001D458F" w:rsidRDefault="001D458F" w:rsidP="00EC2650">
      <w:pPr>
        <w:numPr>
          <w:ilvl w:val="0"/>
          <w:numId w:val="24"/>
        </w:numPr>
        <w:snapToGrid w:val="0"/>
        <w:spacing w:after="240"/>
        <w:ind w:left="426" w:hanging="284"/>
        <w:rPr>
          <w:rFonts w:cs="Amazon Ember"/>
          <w:lang w:val="en-GB"/>
        </w:rPr>
      </w:pPr>
      <w:r w:rsidRPr="001D458F">
        <w:rPr>
          <w:rFonts w:cs="Amazon Ember"/>
          <w:lang w:val="en-GB"/>
        </w:rPr>
        <w:t xml:space="preserve">Domains interact directly with humans with </w:t>
      </w:r>
      <w:r w:rsidRPr="001D458F">
        <w:rPr>
          <w:rFonts w:cs="Amazon Ember"/>
          <w:b/>
          <w:bCs/>
          <w:lang w:val="en-GB"/>
        </w:rPr>
        <w:t>edge devices</w:t>
      </w:r>
      <w:r w:rsidRPr="001D458F">
        <w:rPr>
          <w:rFonts w:cs="Amazon Ember"/>
          <w:lang w:val="en-GB"/>
        </w:rPr>
        <w:t xml:space="preserve"> that exhibit well-known </w:t>
      </w:r>
      <w:r w:rsidR="00EC2650" w:rsidRPr="001D458F">
        <w:rPr>
          <w:rFonts w:cs="Amazon Ember"/>
          <w:lang w:val="en-GB"/>
        </w:rPr>
        <w:t>behaviours</w:t>
      </w:r>
      <w:r w:rsidRPr="001D458F">
        <w:rPr>
          <w:rFonts w:cs="Amazon Ember"/>
          <w:lang w:val="en-GB"/>
        </w:rPr>
        <w:t xml:space="preserve"> (e.g., locator </w:t>
      </w:r>
      <w:r w:rsidRPr="001D458F">
        <w:rPr>
          <w:rFonts w:cs="Amazon Ember"/>
          <w:u w:val="single"/>
          <w:lang w:val="en-GB"/>
        </w:rPr>
        <w:t>Scanners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✨</w:t>
      </w:r>
      <w:r w:rsidRPr="001D458F">
        <w:rPr>
          <w:rFonts w:cs="Amazon Ember"/>
          <w:lang w:val="en-GB"/>
        </w:rPr>
        <w:t>, biometric </w:t>
      </w:r>
      <w:r w:rsidRPr="001D458F">
        <w:rPr>
          <w:rFonts w:cs="Amazon Ember"/>
          <w:u w:val="single"/>
          <w:lang w:val="en-GB"/>
        </w:rPr>
        <w:t>Palmists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🖐️</w:t>
      </w:r>
      <w:r w:rsidRPr="001D458F">
        <w:rPr>
          <w:rFonts w:cs="Amazon Ember"/>
          <w:lang w:val="en-GB"/>
        </w:rPr>
        <w:t> and </w:t>
      </w:r>
      <w:r w:rsidRPr="001D458F">
        <w:rPr>
          <w:rFonts w:cs="Amazon Ember"/>
          <w:u w:val="single"/>
          <w:lang w:val="en-GB"/>
        </w:rPr>
        <w:t>Selfies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📸</w:t>
      </w:r>
      <w:r w:rsidRPr="001D458F">
        <w:rPr>
          <w:rFonts w:cs="Amazon Ember"/>
          <w:lang w:val="en-GB"/>
        </w:rPr>
        <w:t>, and circuit </w:t>
      </w:r>
      <w:r w:rsidRPr="001D458F">
        <w:rPr>
          <w:rFonts w:cs="Amazon Ember"/>
          <w:u w:val="single"/>
          <w:lang w:val="en-GB"/>
        </w:rPr>
        <w:t>Relays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🎬</w:t>
      </w:r>
      <w:r w:rsidRPr="001D458F">
        <w:rPr>
          <w:rFonts w:cs="Amazon Ember"/>
          <w:lang w:val="en-GB"/>
        </w:rPr>
        <w:t>).</w:t>
      </w:r>
    </w:p>
    <w:p w14:paraId="48695DA0" w14:textId="4C352764" w:rsidR="001D458F" w:rsidRPr="001D458F" w:rsidRDefault="001D458F" w:rsidP="00EC2650">
      <w:pPr>
        <w:numPr>
          <w:ilvl w:val="0"/>
          <w:numId w:val="24"/>
        </w:numPr>
        <w:snapToGrid w:val="0"/>
        <w:spacing w:after="240"/>
        <w:ind w:left="426" w:hanging="284"/>
        <w:rPr>
          <w:rFonts w:cs="Amazon Ember"/>
          <w:lang w:val="en-GB"/>
        </w:rPr>
      </w:pPr>
      <w:r w:rsidRPr="001D458F">
        <w:rPr>
          <w:rFonts w:cs="Amazon Ember"/>
          <w:b/>
          <w:bCs/>
          <w:lang w:val="en-GB"/>
        </w:rPr>
        <w:t>Device integration</w:t>
      </w:r>
      <w:r w:rsidRPr="001D458F">
        <w:rPr>
          <w:rFonts w:cs="Amazon Ember"/>
          <w:lang w:val="en-GB"/>
        </w:rPr>
        <w:t xml:space="preserve"> is assured by natural language </w:t>
      </w:r>
      <w:r w:rsidRPr="001D458F">
        <w:rPr>
          <w:rFonts w:cs="Amazon Ember"/>
          <w:u w:val="single"/>
          <w:lang w:val="en-GB"/>
        </w:rPr>
        <w:t>Relayer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🛰️</w:t>
      </w:r>
      <w:r w:rsidRPr="001D458F">
        <w:rPr>
          <w:rFonts w:cs="Amazon Ember"/>
          <w:lang w:val="en-GB"/>
        </w:rPr>
        <w:t> domains that communicate with local </w:t>
      </w:r>
      <w:r w:rsidRPr="001D458F">
        <w:rPr>
          <w:rFonts w:cs="Amazon Ember"/>
          <w:u w:val="single"/>
          <w:lang w:val="en-GB"/>
        </w:rPr>
        <w:t>Antenna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📡</w:t>
      </w:r>
      <w:r w:rsidRPr="001D458F">
        <w:rPr>
          <w:rFonts w:cs="Amazon Ember"/>
          <w:lang w:val="en-GB"/>
        </w:rPr>
        <w:t> hubs that aggregate </w:t>
      </w:r>
      <w:r w:rsidRPr="001D458F">
        <w:rPr>
          <w:rFonts w:cs="Amazon Ember"/>
          <w:u w:val="single"/>
          <w:lang w:val="en-GB"/>
        </w:rPr>
        <w:t>Pluggable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🔌</w:t>
      </w:r>
      <w:r w:rsidRPr="001D458F">
        <w:rPr>
          <w:rFonts w:cs="Amazon Ember"/>
          <w:lang w:val="en-GB"/>
        </w:rPr>
        <w:t> devices and </w:t>
      </w:r>
      <w:r w:rsidRPr="001D458F">
        <w:rPr>
          <w:rFonts w:cs="Amazon Ember"/>
          <w:u w:val="single"/>
          <w:lang w:val="en-GB"/>
        </w:rPr>
        <w:t>Wi-Fier</w:t>
      </w:r>
      <w:r w:rsidRPr="001D458F">
        <w:rPr>
          <w:rFonts w:cs="Amazon Ember"/>
          <w:lang w:val="en-GB"/>
        </w:rPr>
        <w:t> </w:t>
      </w:r>
      <w:r w:rsidR="00EC2650" w:rsidRPr="00EC2650">
        <w:rPr>
          <w:rFonts w:ascii="Apple Color Emoji" w:hAnsi="Apple Color Emoji" w:cs="Apple Color Emoji"/>
          <w:lang w:val="en-GB"/>
        </w:rPr>
        <w:t>🛜</w:t>
      </w:r>
      <w:r w:rsidR="00EC2650" w:rsidRPr="00EC2650">
        <w:rPr>
          <w:rFonts w:cs="Amazon Ember"/>
          <w:lang w:val="en-GB"/>
        </w:rPr>
        <w:t xml:space="preserve"> </w:t>
      </w:r>
      <w:r w:rsidRPr="001D458F">
        <w:rPr>
          <w:rFonts w:cs="Amazon Ember"/>
          <w:lang w:val="en-GB"/>
        </w:rPr>
        <w:t>routers.</w:t>
      </w:r>
    </w:p>
    <w:p w14:paraId="0D3997CC" w14:textId="57E0AAB2" w:rsidR="001D458F" w:rsidRPr="001D458F" w:rsidRDefault="001D458F" w:rsidP="00EC2650">
      <w:pPr>
        <w:numPr>
          <w:ilvl w:val="0"/>
          <w:numId w:val="24"/>
        </w:numPr>
        <w:snapToGrid w:val="0"/>
        <w:spacing w:after="240"/>
        <w:ind w:left="426" w:hanging="284"/>
        <w:rPr>
          <w:rFonts w:cs="Amazon Ember"/>
          <w:lang w:val="en-GB"/>
        </w:rPr>
      </w:pPr>
      <w:r w:rsidRPr="001D458F">
        <w:rPr>
          <w:rFonts w:cs="Amazon Ember"/>
          <w:b/>
          <w:bCs/>
          <w:lang w:val="en-GB"/>
        </w:rPr>
        <w:t>Security</w:t>
      </w:r>
      <w:r w:rsidRPr="001D458F">
        <w:rPr>
          <w:rFonts w:cs="Amazon Ember"/>
          <w:lang w:val="en-GB"/>
        </w:rPr>
        <w:t xml:space="preserve"> is assured by a </w:t>
      </w:r>
      <w:r w:rsidRPr="001D458F">
        <w:rPr>
          <w:rFonts w:cs="Amazon Ember"/>
          <w:u w:val="single"/>
          <w:lang w:val="en-GB"/>
        </w:rPr>
        <w:t>Trust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👍</w:t>
      </w:r>
      <w:r w:rsidRPr="001D458F">
        <w:rPr>
          <w:rFonts w:cs="Amazon Ember"/>
          <w:lang w:val="en-GB"/>
        </w:rPr>
        <w:t> framework, digital signatures for </w:t>
      </w:r>
      <w:r w:rsidRPr="001D458F">
        <w:rPr>
          <w:rFonts w:cs="Amazon Ember"/>
          <w:u w:val="single"/>
          <w:lang w:val="en-GB"/>
        </w:rPr>
        <w:t>Messages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📨</w:t>
      </w:r>
      <w:r w:rsidRPr="001D458F">
        <w:rPr>
          <w:rFonts w:cs="Amazon Ember"/>
          <w:lang w:val="en-GB"/>
        </w:rPr>
        <w:t> and files, global </w:t>
      </w:r>
      <w:r w:rsidRPr="001D458F">
        <w:rPr>
          <w:rFonts w:cs="Amazon Ember"/>
          <w:u w:val="single"/>
          <w:lang w:val="en-GB"/>
        </w:rPr>
        <w:t>Firewalls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🔥</w:t>
      </w:r>
      <w:r w:rsidRPr="001D458F">
        <w:rPr>
          <w:rFonts w:cs="Amazon Ember"/>
          <w:lang w:val="en-GB"/>
        </w:rPr>
        <w:t> that actively monitor the ecosystem, </w:t>
      </w:r>
      <w:r w:rsidRPr="001D458F">
        <w:rPr>
          <w:rFonts w:cs="Amazon Ember"/>
          <w:u w:val="single"/>
          <w:lang w:val="en-GB"/>
        </w:rPr>
        <w:t>Identity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🆔</w:t>
      </w:r>
      <w:r w:rsidRPr="001D458F">
        <w:rPr>
          <w:rFonts w:cs="Amazon Ember"/>
          <w:lang w:val="en-GB"/>
        </w:rPr>
        <w:t> domains that authenticate users on behalf of other domains while maintaining privacy and legal compliance, and </w:t>
      </w:r>
      <w:r w:rsidRPr="001D458F">
        <w:rPr>
          <w:rFonts w:cs="Amazon Ember"/>
          <w:u w:val="single"/>
          <w:lang w:val="en-GB"/>
        </w:rPr>
        <w:t>Ephemeral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🦋</w:t>
      </w:r>
      <w:r w:rsidRPr="001D458F">
        <w:rPr>
          <w:rFonts w:cs="Amazon Ember"/>
          <w:lang w:val="en-GB"/>
        </w:rPr>
        <w:t xml:space="preserve"> devices that </w:t>
      </w:r>
      <w:r w:rsidR="004168BD">
        <w:rPr>
          <w:rFonts w:cs="Amazon Ember"/>
          <w:lang w:val="en-GB"/>
        </w:rPr>
        <w:t xml:space="preserve">dynamically </w:t>
      </w:r>
      <w:r w:rsidRPr="001D458F">
        <w:rPr>
          <w:rFonts w:cs="Amazon Ember"/>
          <w:lang w:val="en-GB"/>
        </w:rPr>
        <w:t>rotate QR and NFC locators</w:t>
      </w:r>
      <w:r w:rsidR="004168BD">
        <w:rPr>
          <w:rFonts w:cs="Amazon Ember"/>
          <w:lang w:val="en-GB"/>
        </w:rPr>
        <w:t xml:space="preserve"> to prevent fraud</w:t>
      </w:r>
      <w:r w:rsidRPr="001D458F">
        <w:rPr>
          <w:rFonts w:cs="Amazon Ember"/>
          <w:lang w:val="en-GB"/>
        </w:rPr>
        <w:t>.</w:t>
      </w:r>
    </w:p>
    <w:p w14:paraId="4A641C3D" w14:textId="44D14BDA" w:rsidR="001D458F" w:rsidRPr="00EC2650" w:rsidRDefault="001D458F" w:rsidP="001D458F">
      <w:pPr>
        <w:numPr>
          <w:ilvl w:val="0"/>
          <w:numId w:val="24"/>
        </w:numPr>
        <w:snapToGrid w:val="0"/>
        <w:spacing w:after="240"/>
        <w:ind w:left="426" w:hanging="284"/>
        <w:rPr>
          <w:rFonts w:cs="Amazon Ember"/>
          <w:lang w:val="en-GB"/>
        </w:rPr>
      </w:pPr>
      <w:r w:rsidRPr="001D458F">
        <w:rPr>
          <w:rFonts w:cs="Amazon Ember"/>
          <w:b/>
          <w:bCs/>
          <w:lang w:val="en-GB"/>
        </w:rPr>
        <w:t>Performance</w:t>
      </w:r>
      <w:r w:rsidRPr="001D458F">
        <w:rPr>
          <w:rFonts w:cs="Amazon Ember"/>
          <w:lang w:val="en-GB"/>
        </w:rPr>
        <w:t xml:space="preserve"> at a global scale is assured by a distributed cluster of domain </w:t>
      </w:r>
      <w:r w:rsidRPr="001D458F">
        <w:rPr>
          <w:rFonts w:cs="Amazon Ember"/>
          <w:u w:val="single"/>
          <w:lang w:val="en-GB"/>
        </w:rPr>
        <w:t>Listeners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👂</w:t>
      </w:r>
      <w:r w:rsidRPr="001D458F">
        <w:rPr>
          <w:rFonts w:cs="Amazon Ember"/>
          <w:lang w:val="en-GB"/>
        </w:rPr>
        <w:t> that propagate domain schemas and trusts in near-real time, and domain </w:t>
      </w:r>
      <w:r w:rsidRPr="001D458F">
        <w:rPr>
          <w:rFonts w:cs="Amazon Ember"/>
          <w:u w:val="single"/>
          <w:lang w:val="en-GB"/>
        </w:rPr>
        <w:t>Graphs</w:t>
      </w:r>
      <w:r w:rsidRPr="001D458F">
        <w:rPr>
          <w:rFonts w:cs="Amazon Ember"/>
          <w:lang w:val="en-GB"/>
        </w:rPr>
        <w:t xml:space="preserve"> </w:t>
      </w:r>
      <w:r w:rsidRPr="001D458F">
        <w:rPr>
          <w:rFonts w:ascii="Apple Color Emoji" w:hAnsi="Apple Color Emoji" w:cs="Apple Color Emoji"/>
          <w:lang w:val="en-GB"/>
        </w:rPr>
        <w:t>🕸</w:t>
      </w:r>
      <w:r w:rsidRPr="001D458F">
        <w:rPr>
          <w:rFonts w:cs="Amazon Ember"/>
          <w:lang w:val="en-GB"/>
        </w:rPr>
        <w:t> that cache them to support high-performant queries from any domain.</w:t>
      </w:r>
    </w:p>
    <w:sectPr w:rsidR="001D458F" w:rsidRPr="00EC2650" w:rsidSect="00DD1025">
      <w:headerReference w:type="even" r:id="rId15"/>
      <w:footerReference w:type="even" r:id="rId16"/>
      <w:footerReference w:type="default" r:id="rId17"/>
      <w:footerReference w:type="first" r:id="rId18"/>
      <w:endnotePr>
        <w:numFmt w:val="decimal"/>
      </w:endnotePr>
      <w:pgSz w:w="12240" w:h="15840"/>
      <w:pgMar w:top="708" w:right="594" w:bottom="1081" w:left="1014" w:header="360" w:footer="459" w:gutter="0"/>
      <w:lnNumType w:countBy="1" w:restart="continuous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6553B" w14:textId="77777777" w:rsidR="003E78E0" w:rsidRPr="008D3D7F" w:rsidRDefault="003E78E0" w:rsidP="0041112F">
      <w:pPr>
        <w:pStyle w:val="Heading1"/>
      </w:pPr>
      <w:bookmarkStart w:id="0" w:name="_Toc461455121"/>
      <w:r w:rsidRPr="008D3D7F">
        <w:t>Notes</w:t>
      </w:r>
      <w:bookmarkEnd w:id="0"/>
    </w:p>
  </w:endnote>
  <w:endnote w:type="continuationSeparator" w:id="0">
    <w:p w14:paraId="48ADB952" w14:textId="77777777" w:rsidR="003E78E0" w:rsidRPr="008D3D7F" w:rsidRDefault="003E78E0" w:rsidP="008D3D7F">
      <w:pPr>
        <w:pStyle w:val="Tabletext"/>
      </w:pPr>
    </w:p>
  </w:endnote>
  <w:endnote w:type="continuationNotice" w:id="1">
    <w:p w14:paraId="08AA5C32" w14:textId="77777777" w:rsidR="003E78E0" w:rsidRDefault="003E78E0" w:rsidP="006F28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﷽﷽﷽﷽﷽﷽﷽﷽ᬠɿ怀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mazon Ember">
    <w:panose1 w:val="020B0603020204020204"/>
    <w:charset w:val="00"/>
    <w:family w:val="swiss"/>
    <w:pitch w:val="variable"/>
    <w:sig w:usb0="A00002EF" w:usb1="5000205B" w:usb2="00000028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14785" w14:textId="77777777" w:rsidR="00930D44" w:rsidRDefault="00930D44">
    <w:pPr>
      <w:pStyle w:val="Footer"/>
    </w:pPr>
    <w:r w:rsidRPr="00180C89">
      <w:rPr>
        <w:rFonts w:cs="Amazon Ember"/>
      </w:rPr>
      <w:t xml:space="preserve">Page </w:t>
    </w:r>
    <w:r w:rsidRPr="00180C89">
      <w:rPr>
        <w:rFonts w:cs="Amazon Ember"/>
      </w:rPr>
      <w:fldChar w:fldCharType="begin"/>
    </w:r>
    <w:r w:rsidRPr="00180C89">
      <w:rPr>
        <w:rFonts w:cs="Amazon Ember"/>
      </w:rPr>
      <w:instrText xml:space="preserve"> PAGE   \* MERGEFORMAT </w:instrText>
    </w:r>
    <w:r w:rsidRPr="00180C89">
      <w:rPr>
        <w:rFonts w:cs="Amazon Ember"/>
      </w:rPr>
      <w:fldChar w:fldCharType="separate"/>
    </w:r>
    <w:r>
      <w:rPr>
        <w:rFonts w:cs="Amazon Ember"/>
      </w:rPr>
      <w:t>2</w:t>
    </w:r>
    <w:r w:rsidRPr="00180C89">
      <w:rPr>
        <w:rFonts w:cs="Amazon Ember"/>
        <w:noProof/>
      </w:rPr>
      <w:fldChar w:fldCharType="end"/>
    </w:r>
    <w:r>
      <w:rPr>
        <w:rFonts w:cs="Amazon Ember"/>
        <w:noProof/>
      </w:rPr>
      <w:tab/>
    </w:r>
    <w:r>
      <w:rPr>
        <w:noProof/>
      </w:rPr>
      <w:drawing>
        <wp:inline distT="0" distB="0" distL="0" distR="0" wp14:anchorId="4E8E218E" wp14:editId="3DAA3474">
          <wp:extent cx="457200" cy="266700"/>
          <wp:effectExtent l="0" t="0" r="0" b="0"/>
          <wp:docPr id="49499904" name="Picture 494999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cq5dam.thumbnail.48.4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923F" w14:textId="2A42A8C6" w:rsidR="00930D44" w:rsidRPr="00BF1F0E" w:rsidRDefault="00E85F07" w:rsidP="00F00F21">
    <w:pPr>
      <w:pStyle w:val="Footer"/>
      <w:tabs>
        <w:tab w:val="clear" w:pos="9360"/>
        <w:tab w:val="right" w:pos="11629"/>
      </w:tabs>
      <w:spacing w:before="0"/>
      <w:ind w:left="-567"/>
    </w:pPr>
    <w:r>
      <w:t>Web 4.0 – v0.1 – 2025.04.22</w:t>
    </w:r>
    <w:r w:rsidR="00930D44">
      <w:tab/>
    </w:r>
    <w:r w:rsidR="00567ED4">
      <w:t xml:space="preserve">   </w:t>
    </w:r>
    <w:r w:rsidR="00421A00">
      <w:t>page</w:t>
    </w:r>
    <w:r w:rsidR="00567ED4">
      <w:t xml:space="preserve"> </w:t>
    </w:r>
    <w:r w:rsidR="00930D44" w:rsidRPr="00180C89">
      <w:rPr>
        <w:rFonts w:cs="Amazon Ember"/>
      </w:rPr>
      <w:fldChar w:fldCharType="begin"/>
    </w:r>
    <w:r w:rsidR="00930D44" w:rsidRPr="00180C89">
      <w:rPr>
        <w:rFonts w:cs="Amazon Ember"/>
      </w:rPr>
      <w:instrText xml:space="preserve"> PAGE   \* MERGEFORMAT </w:instrText>
    </w:r>
    <w:r w:rsidR="00930D44" w:rsidRPr="00180C89">
      <w:rPr>
        <w:rFonts w:cs="Amazon Ember"/>
      </w:rPr>
      <w:fldChar w:fldCharType="separate"/>
    </w:r>
    <w:r w:rsidR="00930D44">
      <w:rPr>
        <w:rFonts w:cs="Amazon Ember"/>
      </w:rPr>
      <w:t>1</w:t>
    </w:r>
    <w:r w:rsidR="00930D44" w:rsidRPr="00180C89">
      <w:rPr>
        <w:rFonts w:cs="Amazon Ember"/>
        <w:noProof/>
      </w:rPr>
      <w:fldChar w:fldCharType="end"/>
    </w:r>
    <w:r w:rsidR="00421A00">
      <w:rPr>
        <w:rFonts w:cs="Amazon Ember"/>
        <w:noProof/>
      </w:rPr>
      <w:t xml:space="preserve"> of </w:t>
    </w:r>
    <w:r w:rsidR="00421A00">
      <w:rPr>
        <w:rFonts w:cs="Amazon Ember"/>
        <w:noProof/>
      </w:rPr>
      <w:fldChar w:fldCharType="begin"/>
    </w:r>
    <w:r w:rsidR="00421A00">
      <w:rPr>
        <w:rFonts w:cs="Amazon Ember"/>
        <w:noProof/>
      </w:rPr>
      <w:instrText xml:space="preserve"> NUMPAGES  \* MERGEFORMAT </w:instrText>
    </w:r>
    <w:r w:rsidR="00421A00">
      <w:rPr>
        <w:rFonts w:cs="Amazon Ember"/>
        <w:noProof/>
      </w:rPr>
      <w:fldChar w:fldCharType="separate"/>
    </w:r>
    <w:r w:rsidR="00421A00">
      <w:rPr>
        <w:rFonts w:cs="Amazon Ember"/>
        <w:noProof/>
      </w:rPr>
      <w:t>22</w:t>
    </w:r>
    <w:r w:rsidR="00421A00">
      <w:rPr>
        <w:rFonts w:cs="Amazon Ember"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0FCCA" w14:textId="77777777" w:rsidR="00930D44" w:rsidRPr="00B03A3C" w:rsidRDefault="00930D44" w:rsidP="00B03A3C">
    <w:pPr>
      <w:pStyle w:val="Footer"/>
    </w:pPr>
    <w:r>
      <w:rPr>
        <w:noProof/>
      </w:rPr>
      <w:drawing>
        <wp:inline distT="0" distB="0" distL="0" distR="0" wp14:anchorId="6BC01757" wp14:editId="434C572C">
          <wp:extent cx="457200" cy="266700"/>
          <wp:effectExtent l="0" t="0" r="0" b="0"/>
          <wp:docPr id="122271404" name="Picture 1222714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cq5dam.thumbnail.48.4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180C89">
      <w:rPr>
        <w:rFonts w:cs="Amazon Ember"/>
      </w:rPr>
      <w:t xml:space="preserve">Page </w:t>
    </w:r>
    <w:r w:rsidRPr="00180C89">
      <w:rPr>
        <w:rFonts w:cs="Amazon Ember"/>
      </w:rPr>
      <w:fldChar w:fldCharType="begin"/>
    </w:r>
    <w:r w:rsidRPr="00180C89">
      <w:rPr>
        <w:rFonts w:cs="Amazon Ember"/>
      </w:rPr>
      <w:instrText xml:space="preserve"> PAGE   \* MERGEFORMAT </w:instrText>
    </w:r>
    <w:r w:rsidRPr="00180C89">
      <w:rPr>
        <w:rFonts w:cs="Amazon Ember"/>
      </w:rPr>
      <w:fldChar w:fldCharType="separate"/>
    </w:r>
    <w:r>
      <w:rPr>
        <w:rFonts w:cs="Amazon Ember"/>
      </w:rPr>
      <w:t>2</w:t>
    </w:r>
    <w:r w:rsidRPr="00180C89">
      <w:rPr>
        <w:rFonts w:cs="Amazon Ember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3AA7D" w14:textId="77777777" w:rsidR="003E78E0" w:rsidRDefault="003E78E0" w:rsidP="006F28A7">
      <w:r>
        <w:separator/>
      </w:r>
    </w:p>
  </w:footnote>
  <w:footnote w:type="continuationSeparator" w:id="0">
    <w:p w14:paraId="4C7D1DF9" w14:textId="77777777" w:rsidR="003E78E0" w:rsidRDefault="003E78E0" w:rsidP="006F2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3565" w14:textId="77777777" w:rsidR="00930D44" w:rsidRPr="009F6C1E" w:rsidRDefault="00930D44" w:rsidP="009F6C1E">
    <w:pPr>
      <w:pStyle w:val="Header"/>
    </w:pPr>
    <w:r w:rsidRPr="009F6C1E">
      <w:t>Paper Title</w:t>
    </w:r>
    <w:r w:rsidRPr="009F6C1E">
      <w:tab/>
      <w:t>Amazon Web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F48BE42"/>
    <w:lvl w:ilvl="0">
      <w:start w:val="1"/>
      <w:numFmt w:val="lowerLetter"/>
      <w:pStyle w:val="ListNumber2"/>
      <w:lvlText w:val="%1."/>
      <w:lvlJc w:val="left"/>
      <w:pPr>
        <w:ind w:left="1080" w:hanging="360"/>
      </w:pPr>
    </w:lvl>
  </w:abstractNum>
  <w:abstractNum w:abstractNumId="1" w15:restartNumberingAfterBreak="0">
    <w:nsid w:val="FFFFFF83"/>
    <w:multiLevelType w:val="singleLevel"/>
    <w:tmpl w:val="3BDAA256"/>
    <w:lvl w:ilvl="0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FFFFFF88"/>
    <w:multiLevelType w:val="singleLevel"/>
    <w:tmpl w:val="098CBC98"/>
    <w:lvl w:ilvl="0">
      <w:start w:val="1"/>
      <w:numFmt w:val="decimal"/>
      <w:pStyle w:val="ListNumber"/>
      <w:lvlText w:val="%1."/>
      <w:lvlJc w:val="left"/>
      <w:pPr>
        <w:ind w:left="720" w:hanging="360"/>
      </w:pPr>
    </w:lvl>
  </w:abstractNum>
  <w:abstractNum w:abstractNumId="3" w15:restartNumberingAfterBreak="0">
    <w:nsid w:val="FFFFFF89"/>
    <w:multiLevelType w:val="singleLevel"/>
    <w:tmpl w:val="FE222938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3686DE1"/>
    <w:multiLevelType w:val="multilevel"/>
    <w:tmpl w:val="2F90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F5C6B"/>
    <w:multiLevelType w:val="multilevel"/>
    <w:tmpl w:val="62F4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20050"/>
    <w:multiLevelType w:val="hybridMultilevel"/>
    <w:tmpl w:val="6F3E0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30A6A"/>
    <w:multiLevelType w:val="hybridMultilevel"/>
    <w:tmpl w:val="EB8E3046"/>
    <w:lvl w:ilvl="0" w:tplc="33546D3A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C43FA"/>
    <w:multiLevelType w:val="multilevel"/>
    <w:tmpl w:val="3936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DF5DD0"/>
    <w:multiLevelType w:val="multilevel"/>
    <w:tmpl w:val="A16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724B0"/>
    <w:multiLevelType w:val="multilevel"/>
    <w:tmpl w:val="65E69618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5F7ABB"/>
    <w:multiLevelType w:val="multilevel"/>
    <w:tmpl w:val="C8F60D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51131"/>
    <w:multiLevelType w:val="multilevel"/>
    <w:tmpl w:val="6152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A2897"/>
    <w:multiLevelType w:val="multilevel"/>
    <w:tmpl w:val="62F4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8F4CB3"/>
    <w:multiLevelType w:val="multilevel"/>
    <w:tmpl w:val="62F4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3346B"/>
    <w:multiLevelType w:val="hybridMultilevel"/>
    <w:tmpl w:val="1EC2640C"/>
    <w:lvl w:ilvl="0" w:tplc="D86068F0">
      <w:start w:val="1"/>
      <w:numFmt w:val="bullet"/>
      <w:lvlText w:val=""/>
      <w:lvlJc w:val="left"/>
      <w:pPr>
        <w:ind w:left="360" w:hanging="24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C95729"/>
    <w:multiLevelType w:val="multilevel"/>
    <w:tmpl w:val="62F4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B71040"/>
    <w:multiLevelType w:val="multilevel"/>
    <w:tmpl w:val="3548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57C66"/>
    <w:multiLevelType w:val="multilevel"/>
    <w:tmpl w:val="2C76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D09CA"/>
    <w:multiLevelType w:val="hybridMultilevel"/>
    <w:tmpl w:val="A2EE0F7E"/>
    <w:lvl w:ilvl="0" w:tplc="B1EC2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AF78E">
      <w:start w:val="1"/>
      <w:numFmt w:val="bullet"/>
      <w:pStyle w:val="Bullet2"/>
      <w:lvlText w:val="o"/>
      <w:lvlJc w:val="left"/>
      <w:pPr>
        <w:ind w:left="1440" w:hanging="360"/>
      </w:pPr>
      <w:rPr>
        <w:rFonts w:ascii="Courier New" w:hAnsi="Courier New" w:hint="default"/>
        <w:sz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89503C"/>
    <w:multiLevelType w:val="multilevel"/>
    <w:tmpl w:val="AC0C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FD1D20"/>
    <w:multiLevelType w:val="multilevel"/>
    <w:tmpl w:val="2E8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206E0F"/>
    <w:multiLevelType w:val="multilevel"/>
    <w:tmpl w:val="62F4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691B97"/>
    <w:multiLevelType w:val="hybridMultilevel"/>
    <w:tmpl w:val="3C0C13F4"/>
    <w:lvl w:ilvl="0" w:tplc="D86068F0">
      <w:start w:val="1"/>
      <w:numFmt w:val="bullet"/>
      <w:lvlText w:val=""/>
      <w:lvlJc w:val="left"/>
      <w:pPr>
        <w:ind w:left="360" w:hanging="24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D94A5E"/>
    <w:multiLevelType w:val="multilevel"/>
    <w:tmpl w:val="8BEA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B113F"/>
    <w:multiLevelType w:val="multilevel"/>
    <w:tmpl w:val="822E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435285">
    <w:abstractNumId w:val="19"/>
  </w:num>
  <w:num w:numId="2" w16cid:durableId="1640577574">
    <w:abstractNumId w:val="7"/>
  </w:num>
  <w:num w:numId="3" w16cid:durableId="543954819">
    <w:abstractNumId w:val="3"/>
  </w:num>
  <w:num w:numId="4" w16cid:durableId="1501889616">
    <w:abstractNumId w:val="1"/>
  </w:num>
  <w:num w:numId="5" w16cid:durableId="935478745">
    <w:abstractNumId w:val="2"/>
    <w:lvlOverride w:ilvl="0">
      <w:startOverride w:val="1"/>
    </w:lvlOverride>
  </w:num>
  <w:num w:numId="6" w16cid:durableId="1799564012">
    <w:abstractNumId w:val="0"/>
    <w:lvlOverride w:ilvl="0">
      <w:startOverride w:val="1"/>
    </w:lvlOverride>
  </w:num>
  <w:num w:numId="7" w16cid:durableId="103575931">
    <w:abstractNumId w:val="15"/>
  </w:num>
  <w:num w:numId="8" w16cid:durableId="622930548">
    <w:abstractNumId w:val="10"/>
  </w:num>
  <w:num w:numId="9" w16cid:durableId="81031728">
    <w:abstractNumId w:val="23"/>
  </w:num>
  <w:num w:numId="10" w16cid:durableId="116072423">
    <w:abstractNumId w:val="6"/>
  </w:num>
  <w:num w:numId="11" w16cid:durableId="1522671135">
    <w:abstractNumId w:val="18"/>
  </w:num>
  <w:num w:numId="12" w16cid:durableId="79985679">
    <w:abstractNumId w:val="12"/>
  </w:num>
  <w:num w:numId="13" w16cid:durableId="1062681099">
    <w:abstractNumId w:val="8"/>
  </w:num>
  <w:num w:numId="14" w16cid:durableId="657341816">
    <w:abstractNumId w:val="5"/>
  </w:num>
  <w:num w:numId="15" w16cid:durableId="386492716">
    <w:abstractNumId w:val="25"/>
  </w:num>
  <w:num w:numId="16" w16cid:durableId="464470482">
    <w:abstractNumId w:val="11"/>
  </w:num>
  <w:num w:numId="17" w16cid:durableId="2049143467">
    <w:abstractNumId w:val="16"/>
  </w:num>
  <w:num w:numId="18" w16cid:durableId="76638369">
    <w:abstractNumId w:val="22"/>
  </w:num>
  <w:num w:numId="19" w16cid:durableId="1060052810">
    <w:abstractNumId w:val="4"/>
  </w:num>
  <w:num w:numId="20" w16cid:durableId="832143190">
    <w:abstractNumId w:val="20"/>
  </w:num>
  <w:num w:numId="21" w16cid:durableId="159736147">
    <w:abstractNumId w:val="17"/>
  </w:num>
  <w:num w:numId="22" w16cid:durableId="1080252664">
    <w:abstractNumId w:val="21"/>
  </w:num>
  <w:num w:numId="23" w16cid:durableId="296686159">
    <w:abstractNumId w:val="24"/>
  </w:num>
  <w:num w:numId="24" w16cid:durableId="2107461284">
    <w:abstractNumId w:val="9"/>
  </w:num>
  <w:num w:numId="25" w16cid:durableId="1683432697">
    <w:abstractNumId w:val="13"/>
  </w:num>
  <w:num w:numId="26" w16cid:durableId="857160014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attachedTemplate r:id="rId1"/>
  <w:linkStyle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styleLockQFSet/>
  <w:defaultTabStop w:val="6067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F7"/>
    <w:rsid w:val="00000806"/>
    <w:rsid w:val="00002E64"/>
    <w:rsid w:val="000033A4"/>
    <w:rsid w:val="00004405"/>
    <w:rsid w:val="000079E1"/>
    <w:rsid w:val="00010045"/>
    <w:rsid w:val="00010F62"/>
    <w:rsid w:val="00011582"/>
    <w:rsid w:val="00012974"/>
    <w:rsid w:val="00012B6C"/>
    <w:rsid w:val="00012ECC"/>
    <w:rsid w:val="000134BE"/>
    <w:rsid w:val="00013F85"/>
    <w:rsid w:val="00014AE9"/>
    <w:rsid w:val="00017132"/>
    <w:rsid w:val="00017641"/>
    <w:rsid w:val="00020341"/>
    <w:rsid w:val="0002108C"/>
    <w:rsid w:val="000212A1"/>
    <w:rsid w:val="00022126"/>
    <w:rsid w:val="0002284C"/>
    <w:rsid w:val="00022D93"/>
    <w:rsid w:val="0002702F"/>
    <w:rsid w:val="00027161"/>
    <w:rsid w:val="00027B1A"/>
    <w:rsid w:val="00027DF0"/>
    <w:rsid w:val="00030C3C"/>
    <w:rsid w:val="00030D01"/>
    <w:rsid w:val="000313BB"/>
    <w:rsid w:val="00032C0F"/>
    <w:rsid w:val="000330DB"/>
    <w:rsid w:val="00033299"/>
    <w:rsid w:val="00033A75"/>
    <w:rsid w:val="00034AA1"/>
    <w:rsid w:val="00035102"/>
    <w:rsid w:val="0003550C"/>
    <w:rsid w:val="0004059F"/>
    <w:rsid w:val="0004106A"/>
    <w:rsid w:val="00041500"/>
    <w:rsid w:val="000415BD"/>
    <w:rsid w:val="000427C7"/>
    <w:rsid w:val="000432CA"/>
    <w:rsid w:val="0004377D"/>
    <w:rsid w:val="00046074"/>
    <w:rsid w:val="00046D7C"/>
    <w:rsid w:val="0005015F"/>
    <w:rsid w:val="000513F0"/>
    <w:rsid w:val="00052F69"/>
    <w:rsid w:val="000544B1"/>
    <w:rsid w:val="00055225"/>
    <w:rsid w:val="0005548B"/>
    <w:rsid w:val="00055E93"/>
    <w:rsid w:val="00056107"/>
    <w:rsid w:val="0005610C"/>
    <w:rsid w:val="00056978"/>
    <w:rsid w:val="000572A4"/>
    <w:rsid w:val="000573DD"/>
    <w:rsid w:val="000577F7"/>
    <w:rsid w:val="00060BE6"/>
    <w:rsid w:val="00061D33"/>
    <w:rsid w:val="00062591"/>
    <w:rsid w:val="0006393B"/>
    <w:rsid w:val="000675C0"/>
    <w:rsid w:val="0006766A"/>
    <w:rsid w:val="0007022E"/>
    <w:rsid w:val="00071E61"/>
    <w:rsid w:val="00072D3A"/>
    <w:rsid w:val="000731F2"/>
    <w:rsid w:val="000744AE"/>
    <w:rsid w:val="00074AD4"/>
    <w:rsid w:val="0007698C"/>
    <w:rsid w:val="00076ABB"/>
    <w:rsid w:val="000777A1"/>
    <w:rsid w:val="00077A9C"/>
    <w:rsid w:val="000804E4"/>
    <w:rsid w:val="0008081A"/>
    <w:rsid w:val="00080F29"/>
    <w:rsid w:val="00080FE4"/>
    <w:rsid w:val="00081CD9"/>
    <w:rsid w:val="00083269"/>
    <w:rsid w:val="00083D74"/>
    <w:rsid w:val="00084E56"/>
    <w:rsid w:val="00090548"/>
    <w:rsid w:val="00090846"/>
    <w:rsid w:val="00095C39"/>
    <w:rsid w:val="0009665F"/>
    <w:rsid w:val="00096D96"/>
    <w:rsid w:val="00096F3C"/>
    <w:rsid w:val="000976B4"/>
    <w:rsid w:val="00097D64"/>
    <w:rsid w:val="000A0022"/>
    <w:rsid w:val="000A02A9"/>
    <w:rsid w:val="000A2ABC"/>
    <w:rsid w:val="000A5497"/>
    <w:rsid w:val="000A5815"/>
    <w:rsid w:val="000A73BB"/>
    <w:rsid w:val="000B0B1B"/>
    <w:rsid w:val="000B366B"/>
    <w:rsid w:val="000B39BC"/>
    <w:rsid w:val="000B41AB"/>
    <w:rsid w:val="000B42F6"/>
    <w:rsid w:val="000B6C3B"/>
    <w:rsid w:val="000C0D4B"/>
    <w:rsid w:val="000C28A3"/>
    <w:rsid w:val="000C3255"/>
    <w:rsid w:val="000C4F20"/>
    <w:rsid w:val="000D028D"/>
    <w:rsid w:val="000D0E2E"/>
    <w:rsid w:val="000D3A56"/>
    <w:rsid w:val="000D490C"/>
    <w:rsid w:val="000D65BB"/>
    <w:rsid w:val="000D71E6"/>
    <w:rsid w:val="000D7D09"/>
    <w:rsid w:val="000E01F6"/>
    <w:rsid w:val="000E0B38"/>
    <w:rsid w:val="000E15EC"/>
    <w:rsid w:val="000E172A"/>
    <w:rsid w:val="000E2C9A"/>
    <w:rsid w:val="000E3AEA"/>
    <w:rsid w:val="000E41A3"/>
    <w:rsid w:val="000E4B32"/>
    <w:rsid w:val="000E4EF2"/>
    <w:rsid w:val="000E7B14"/>
    <w:rsid w:val="000E7F94"/>
    <w:rsid w:val="000F06EA"/>
    <w:rsid w:val="000F1F1F"/>
    <w:rsid w:val="000F2663"/>
    <w:rsid w:val="000F2935"/>
    <w:rsid w:val="000F433B"/>
    <w:rsid w:val="000F5539"/>
    <w:rsid w:val="000F5D00"/>
    <w:rsid w:val="000F651B"/>
    <w:rsid w:val="00100B03"/>
    <w:rsid w:val="00100E1C"/>
    <w:rsid w:val="001020BC"/>
    <w:rsid w:val="00105262"/>
    <w:rsid w:val="00106368"/>
    <w:rsid w:val="0011168B"/>
    <w:rsid w:val="001142B1"/>
    <w:rsid w:val="0011467B"/>
    <w:rsid w:val="001147BF"/>
    <w:rsid w:val="00117D1D"/>
    <w:rsid w:val="00121724"/>
    <w:rsid w:val="00121AB9"/>
    <w:rsid w:val="00121D16"/>
    <w:rsid w:val="001232D5"/>
    <w:rsid w:val="00123683"/>
    <w:rsid w:val="0012547B"/>
    <w:rsid w:val="001301F2"/>
    <w:rsid w:val="001303D6"/>
    <w:rsid w:val="00130FAB"/>
    <w:rsid w:val="00131E7B"/>
    <w:rsid w:val="00132464"/>
    <w:rsid w:val="00136672"/>
    <w:rsid w:val="00137980"/>
    <w:rsid w:val="00137A5A"/>
    <w:rsid w:val="00137ECA"/>
    <w:rsid w:val="00141CAC"/>
    <w:rsid w:val="0014214E"/>
    <w:rsid w:val="0014292D"/>
    <w:rsid w:val="00142E11"/>
    <w:rsid w:val="0014381C"/>
    <w:rsid w:val="001440E2"/>
    <w:rsid w:val="00147030"/>
    <w:rsid w:val="00150B42"/>
    <w:rsid w:val="00150FE5"/>
    <w:rsid w:val="00151958"/>
    <w:rsid w:val="001534E8"/>
    <w:rsid w:val="001548CE"/>
    <w:rsid w:val="00156553"/>
    <w:rsid w:val="00156AAD"/>
    <w:rsid w:val="00157025"/>
    <w:rsid w:val="00157915"/>
    <w:rsid w:val="00161F20"/>
    <w:rsid w:val="00164C6F"/>
    <w:rsid w:val="00166443"/>
    <w:rsid w:val="00166A5A"/>
    <w:rsid w:val="00166C36"/>
    <w:rsid w:val="0016734C"/>
    <w:rsid w:val="00167B37"/>
    <w:rsid w:val="00167D49"/>
    <w:rsid w:val="001708B3"/>
    <w:rsid w:val="00172720"/>
    <w:rsid w:val="00176D97"/>
    <w:rsid w:val="00177F51"/>
    <w:rsid w:val="00180041"/>
    <w:rsid w:val="00180C89"/>
    <w:rsid w:val="001815FA"/>
    <w:rsid w:val="001838D2"/>
    <w:rsid w:val="00184B19"/>
    <w:rsid w:val="00185EB2"/>
    <w:rsid w:val="00186625"/>
    <w:rsid w:val="0018739C"/>
    <w:rsid w:val="0019241B"/>
    <w:rsid w:val="00193379"/>
    <w:rsid w:val="001953FF"/>
    <w:rsid w:val="00197157"/>
    <w:rsid w:val="00197175"/>
    <w:rsid w:val="001A0711"/>
    <w:rsid w:val="001A1254"/>
    <w:rsid w:val="001A18F1"/>
    <w:rsid w:val="001A1E8B"/>
    <w:rsid w:val="001A1FB5"/>
    <w:rsid w:val="001A279A"/>
    <w:rsid w:val="001A32C4"/>
    <w:rsid w:val="001A52C3"/>
    <w:rsid w:val="001A5394"/>
    <w:rsid w:val="001A7CB0"/>
    <w:rsid w:val="001B0055"/>
    <w:rsid w:val="001B01A3"/>
    <w:rsid w:val="001B11C7"/>
    <w:rsid w:val="001B298A"/>
    <w:rsid w:val="001B3687"/>
    <w:rsid w:val="001C046A"/>
    <w:rsid w:val="001C0BA3"/>
    <w:rsid w:val="001C17B9"/>
    <w:rsid w:val="001C213B"/>
    <w:rsid w:val="001C4341"/>
    <w:rsid w:val="001C49C5"/>
    <w:rsid w:val="001C5E39"/>
    <w:rsid w:val="001C6192"/>
    <w:rsid w:val="001D0E48"/>
    <w:rsid w:val="001D1C7E"/>
    <w:rsid w:val="001D323B"/>
    <w:rsid w:val="001D39B7"/>
    <w:rsid w:val="001D458F"/>
    <w:rsid w:val="001D630F"/>
    <w:rsid w:val="001D6D93"/>
    <w:rsid w:val="001D7501"/>
    <w:rsid w:val="001E1CB9"/>
    <w:rsid w:val="001E246B"/>
    <w:rsid w:val="001E2E0E"/>
    <w:rsid w:val="001E36E0"/>
    <w:rsid w:val="001E59EE"/>
    <w:rsid w:val="001E697C"/>
    <w:rsid w:val="001E6ADF"/>
    <w:rsid w:val="001F09E4"/>
    <w:rsid w:val="001F0AEE"/>
    <w:rsid w:val="001F3EDB"/>
    <w:rsid w:val="001F4F05"/>
    <w:rsid w:val="001F66A5"/>
    <w:rsid w:val="001F6947"/>
    <w:rsid w:val="001F6B0D"/>
    <w:rsid w:val="001F7827"/>
    <w:rsid w:val="001F7C87"/>
    <w:rsid w:val="002006F7"/>
    <w:rsid w:val="00201021"/>
    <w:rsid w:val="0020138A"/>
    <w:rsid w:val="00201961"/>
    <w:rsid w:val="00203CA2"/>
    <w:rsid w:val="00203EC9"/>
    <w:rsid w:val="002043AA"/>
    <w:rsid w:val="002057FA"/>
    <w:rsid w:val="00210DDB"/>
    <w:rsid w:val="0021198F"/>
    <w:rsid w:val="00211DBC"/>
    <w:rsid w:val="002125F6"/>
    <w:rsid w:val="00212C4A"/>
    <w:rsid w:val="0021382D"/>
    <w:rsid w:val="002139F5"/>
    <w:rsid w:val="00213E55"/>
    <w:rsid w:val="002161AF"/>
    <w:rsid w:val="002175EC"/>
    <w:rsid w:val="00220088"/>
    <w:rsid w:val="002204E8"/>
    <w:rsid w:val="0022087A"/>
    <w:rsid w:val="0022162D"/>
    <w:rsid w:val="00222A43"/>
    <w:rsid w:val="002260B7"/>
    <w:rsid w:val="00227A99"/>
    <w:rsid w:val="00227CDC"/>
    <w:rsid w:val="00227DED"/>
    <w:rsid w:val="00232627"/>
    <w:rsid w:val="0023288B"/>
    <w:rsid w:val="00233343"/>
    <w:rsid w:val="00234242"/>
    <w:rsid w:val="002370A5"/>
    <w:rsid w:val="00237178"/>
    <w:rsid w:val="0023774F"/>
    <w:rsid w:val="00237B00"/>
    <w:rsid w:val="00240AD8"/>
    <w:rsid w:val="0024286F"/>
    <w:rsid w:val="002442EC"/>
    <w:rsid w:val="0024723C"/>
    <w:rsid w:val="00247CAE"/>
    <w:rsid w:val="002517E1"/>
    <w:rsid w:val="00252BF1"/>
    <w:rsid w:val="002563D8"/>
    <w:rsid w:val="0025651E"/>
    <w:rsid w:val="00257344"/>
    <w:rsid w:val="00257E87"/>
    <w:rsid w:val="00260EFA"/>
    <w:rsid w:val="002621DF"/>
    <w:rsid w:val="00262717"/>
    <w:rsid w:val="00263685"/>
    <w:rsid w:val="00263D4B"/>
    <w:rsid w:val="00267511"/>
    <w:rsid w:val="00270A13"/>
    <w:rsid w:val="0027118F"/>
    <w:rsid w:val="00271DB3"/>
    <w:rsid w:val="002742CB"/>
    <w:rsid w:val="0027474F"/>
    <w:rsid w:val="00274B2F"/>
    <w:rsid w:val="002806D5"/>
    <w:rsid w:val="002822F1"/>
    <w:rsid w:val="00284498"/>
    <w:rsid w:val="0028575E"/>
    <w:rsid w:val="00291F63"/>
    <w:rsid w:val="00295746"/>
    <w:rsid w:val="00295C43"/>
    <w:rsid w:val="00296959"/>
    <w:rsid w:val="002971B6"/>
    <w:rsid w:val="002A1A79"/>
    <w:rsid w:val="002A21FD"/>
    <w:rsid w:val="002A4648"/>
    <w:rsid w:val="002A4783"/>
    <w:rsid w:val="002A5EC0"/>
    <w:rsid w:val="002A7BE0"/>
    <w:rsid w:val="002A7F8B"/>
    <w:rsid w:val="002B15A8"/>
    <w:rsid w:val="002B5605"/>
    <w:rsid w:val="002B6AC8"/>
    <w:rsid w:val="002B783C"/>
    <w:rsid w:val="002C38D1"/>
    <w:rsid w:val="002C42E7"/>
    <w:rsid w:val="002C4C9D"/>
    <w:rsid w:val="002D0D1C"/>
    <w:rsid w:val="002D1607"/>
    <w:rsid w:val="002D1D81"/>
    <w:rsid w:val="002D2E86"/>
    <w:rsid w:val="002D6E17"/>
    <w:rsid w:val="002D7A7A"/>
    <w:rsid w:val="002E0012"/>
    <w:rsid w:val="002E0984"/>
    <w:rsid w:val="002E2D74"/>
    <w:rsid w:val="002E2F9F"/>
    <w:rsid w:val="002E4063"/>
    <w:rsid w:val="002E4762"/>
    <w:rsid w:val="002F0758"/>
    <w:rsid w:val="002F1050"/>
    <w:rsid w:val="002F2BFF"/>
    <w:rsid w:val="002F423C"/>
    <w:rsid w:val="002F5DB7"/>
    <w:rsid w:val="002F5F2D"/>
    <w:rsid w:val="002F6711"/>
    <w:rsid w:val="002F6F15"/>
    <w:rsid w:val="00300549"/>
    <w:rsid w:val="00301F85"/>
    <w:rsid w:val="003020FD"/>
    <w:rsid w:val="00306212"/>
    <w:rsid w:val="00310581"/>
    <w:rsid w:val="00310997"/>
    <w:rsid w:val="00310CAA"/>
    <w:rsid w:val="00310D8D"/>
    <w:rsid w:val="00315D15"/>
    <w:rsid w:val="00315FFD"/>
    <w:rsid w:val="00316B5B"/>
    <w:rsid w:val="00320153"/>
    <w:rsid w:val="0032028D"/>
    <w:rsid w:val="00320558"/>
    <w:rsid w:val="00320A44"/>
    <w:rsid w:val="00321B78"/>
    <w:rsid w:val="00321C2C"/>
    <w:rsid w:val="00322603"/>
    <w:rsid w:val="00323430"/>
    <w:rsid w:val="00324D3C"/>
    <w:rsid w:val="0032628E"/>
    <w:rsid w:val="003262C5"/>
    <w:rsid w:val="00327916"/>
    <w:rsid w:val="00327A7B"/>
    <w:rsid w:val="00330ED8"/>
    <w:rsid w:val="00336B35"/>
    <w:rsid w:val="00341B9A"/>
    <w:rsid w:val="00343B79"/>
    <w:rsid w:val="003474AC"/>
    <w:rsid w:val="00347603"/>
    <w:rsid w:val="0035056B"/>
    <w:rsid w:val="00351D98"/>
    <w:rsid w:val="0035635D"/>
    <w:rsid w:val="00356857"/>
    <w:rsid w:val="003605D9"/>
    <w:rsid w:val="003614EC"/>
    <w:rsid w:val="00362E11"/>
    <w:rsid w:val="00362FDA"/>
    <w:rsid w:val="0036328D"/>
    <w:rsid w:val="003639B7"/>
    <w:rsid w:val="00364CAB"/>
    <w:rsid w:val="003651AB"/>
    <w:rsid w:val="00365758"/>
    <w:rsid w:val="00365884"/>
    <w:rsid w:val="003666FA"/>
    <w:rsid w:val="00367D2A"/>
    <w:rsid w:val="00370915"/>
    <w:rsid w:val="00370E90"/>
    <w:rsid w:val="00371DBB"/>
    <w:rsid w:val="0037232D"/>
    <w:rsid w:val="00372CCE"/>
    <w:rsid w:val="003733B0"/>
    <w:rsid w:val="00373B03"/>
    <w:rsid w:val="003742B4"/>
    <w:rsid w:val="00374DAB"/>
    <w:rsid w:val="00375EBB"/>
    <w:rsid w:val="00376CC3"/>
    <w:rsid w:val="00382D44"/>
    <w:rsid w:val="003846B5"/>
    <w:rsid w:val="0038474D"/>
    <w:rsid w:val="003853A9"/>
    <w:rsid w:val="00386AEC"/>
    <w:rsid w:val="00386F25"/>
    <w:rsid w:val="0038741E"/>
    <w:rsid w:val="0039186B"/>
    <w:rsid w:val="00392467"/>
    <w:rsid w:val="003928E9"/>
    <w:rsid w:val="00394C9E"/>
    <w:rsid w:val="0039680A"/>
    <w:rsid w:val="003A03BD"/>
    <w:rsid w:val="003A0BD6"/>
    <w:rsid w:val="003A23F8"/>
    <w:rsid w:val="003A285D"/>
    <w:rsid w:val="003A3F92"/>
    <w:rsid w:val="003A528A"/>
    <w:rsid w:val="003A5595"/>
    <w:rsid w:val="003A62B0"/>
    <w:rsid w:val="003A664B"/>
    <w:rsid w:val="003A7608"/>
    <w:rsid w:val="003B2B85"/>
    <w:rsid w:val="003B4432"/>
    <w:rsid w:val="003B4E8A"/>
    <w:rsid w:val="003B72C4"/>
    <w:rsid w:val="003B739C"/>
    <w:rsid w:val="003C17DF"/>
    <w:rsid w:val="003C2C0B"/>
    <w:rsid w:val="003C3215"/>
    <w:rsid w:val="003C32C2"/>
    <w:rsid w:val="003C3374"/>
    <w:rsid w:val="003C4AD5"/>
    <w:rsid w:val="003D10E4"/>
    <w:rsid w:val="003D18BE"/>
    <w:rsid w:val="003D24E1"/>
    <w:rsid w:val="003D31C3"/>
    <w:rsid w:val="003D3A24"/>
    <w:rsid w:val="003D546C"/>
    <w:rsid w:val="003D5E3F"/>
    <w:rsid w:val="003D6B59"/>
    <w:rsid w:val="003D754B"/>
    <w:rsid w:val="003D7B23"/>
    <w:rsid w:val="003E0853"/>
    <w:rsid w:val="003E26E6"/>
    <w:rsid w:val="003E35FD"/>
    <w:rsid w:val="003E78E0"/>
    <w:rsid w:val="003E7AB3"/>
    <w:rsid w:val="003F5860"/>
    <w:rsid w:val="003F6F1A"/>
    <w:rsid w:val="003F7784"/>
    <w:rsid w:val="003F7B2F"/>
    <w:rsid w:val="0040067C"/>
    <w:rsid w:val="00403DDB"/>
    <w:rsid w:val="00404597"/>
    <w:rsid w:val="00404A82"/>
    <w:rsid w:val="0041112F"/>
    <w:rsid w:val="00411AB6"/>
    <w:rsid w:val="004168BD"/>
    <w:rsid w:val="00421A00"/>
    <w:rsid w:val="0042548F"/>
    <w:rsid w:val="004255CC"/>
    <w:rsid w:val="00426053"/>
    <w:rsid w:val="0042649C"/>
    <w:rsid w:val="004268E2"/>
    <w:rsid w:val="00426DCB"/>
    <w:rsid w:val="00431518"/>
    <w:rsid w:val="004316F5"/>
    <w:rsid w:val="00431A26"/>
    <w:rsid w:val="00432739"/>
    <w:rsid w:val="00432CB5"/>
    <w:rsid w:val="00432F07"/>
    <w:rsid w:val="0043395D"/>
    <w:rsid w:val="00433BAE"/>
    <w:rsid w:val="00433F11"/>
    <w:rsid w:val="00434287"/>
    <w:rsid w:val="00435941"/>
    <w:rsid w:val="00435CD0"/>
    <w:rsid w:val="0043652B"/>
    <w:rsid w:val="0043737F"/>
    <w:rsid w:val="004413D5"/>
    <w:rsid w:val="004435D1"/>
    <w:rsid w:val="00444BC9"/>
    <w:rsid w:val="00446AD2"/>
    <w:rsid w:val="00450ACE"/>
    <w:rsid w:val="00450F14"/>
    <w:rsid w:val="0045259B"/>
    <w:rsid w:val="00453D77"/>
    <w:rsid w:val="00454997"/>
    <w:rsid w:val="00455922"/>
    <w:rsid w:val="00456CA5"/>
    <w:rsid w:val="004601A3"/>
    <w:rsid w:val="004601A9"/>
    <w:rsid w:val="0046048D"/>
    <w:rsid w:val="00461970"/>
    <w:rsid w:val="00461FC4"/>
    <w:rsid w:val="00463331"/>
    <w:rsid w:val="00465479"/>
    <w:rsid w:val="0046604D"/>
    <w:rsid w:val="00467A04"/>
    <w:rsid w:val="00470654"/>
    <w:rsid w:val="00470F9E"/>
    <w:rsid w:val="00471C3F"/>
    <w:rsid w:val="0048040D"/>
    <w:rsid w:val="00480DFB"/>
    <w:rsid w:val="004834C2"/>
    <w:rsid w:val="004836DF"/>
    <w:rsid w:val="0048444D"/>
    <w:rsid w:val="00484ABF"/>
    <w:rsid w:val="00484E7B"/>
    <w:rsid w:val="00487518"/>
    <w:rsid w:val="00491B88"/>
    <w:rsid w:val="004939AE"/>
    <w:rsid w:val="00493AFB"/>
    <w:rsid w:val="00493FE8"/>
    <w:rsid w:val="00495BF5"/>
    <w:rsid w:val="00496081"/>
    <w:rsid w:val="004A3071"/>
    <w:rsid w:val="004A31D1"/>
    <w:rsid w:val="004A3651"/>
    <w:rsid w:val="004A4E9B"/>
    <w:rsid w:val="004A60CC"/>
    <w:rsid w:val="004A69AD"/>
    <w:rsid w:val="004A6A2C"/>
    <w:rsid w:val="004B0930"/>
    <w:rsid w:val="004B0A57"/>
    <w:rsid w:val="004B4EA7"/>
    <w:rsid w:val="004B514F"/>
    <w:rsid w:val="004C24C0"/>
    <w:rsid w:val="004C3880"/>
    <w:rsid w:val="004C3F6E"/>
    <w:rsid w:val="004C4C6E"/>
    <w:rsid w:val="004C6179"/>
    <w:rsid w:val="004C6D17"/>
    <w:rsid w:val="004C76E6"/>
    <w:rsid w:val="004C7EA6"/>
    <w:rsid w:val="004D0306"/>
    <w:rsid w:val="004D31FD"/>
    <w:rsid w:val="004D33E2"/>
    <w:rsid w:val="004D388B"/>
    <w:rsid w:val="004D3A1C"/>
    <w:rsid w:val="004E2AF8"/>
    <w:rsid w:val="004E35BC"/>
    <w:rsid w:val="004E50E2"/>
    <w:rsid w:val="004E70B9"/>
    <w:rsid w:val="004F152D"/>
    <w:rsid w:val="004F2843"/>
    <w:rsid w:val="004F2942"/>
    <w:rsid w:val="004F3E6C"/>
    <w:rsid w:val="004F434C"/>
    <w:rsid w:val="004F4536"/>
    <w:rsid w:val="004F60C3"/>
    <w:rsid w:val="004F6193"/>
    <w:rsid w:val="00501EFA"/>
    <w:rsid w:val="00502610"/>
    <w:rsid w:val="00503A91"/>
    <w:rsid w:val="0050402B"/>
    <w:rsid w:val="00505E7E"/>
    <w:rsid w:val="00507849"/>
    <w:rsid w:val="0050791D"/>
    <w:rsid w:val="005079FD"/>
    <w:rsid w:val="0051137E"/>
    <w:rsid w:val="0051323B"/>
    <w:rsid w:val="0051534F"/>
    <w:rsid w:val="00515DD5"/>
    <w:rsid w:val="00517AB7"/>
    <w:rsid w:val="0052208C"/>
    <w:rsid w:val="00522F31"/>
    <w:rsid w:val="00522F94"/>
    <w:rsid w:val="00523EEA"/>
    <w:rsid w:val="005262D4"/>
    <w:rsid w:val="00526868"/>
    <w:rsid w:val="00530F34"/>
    <w:rsid w:val="00534D77"/>
    <w:rsid w:val="00534DD1"/>
    <w:rsid w:val="00535050"/>
    <w:rsid w:val="0053644A"/>
    <w:rsid w:val="00537E9C"/>
    <w:rsid w:val="005403B7"/>
    <w:rsid w:val="005437C5"/>
    <w:rsid w:val="00543B56"/>
    <w:rsid w:val="00546C9D"/>
    <w:rsid w:val="00547A32"/>
    <w:rsid w:val="0055215E"/>
    <w:rsid w:val="00553AFA"/>
    <w:rsid w:val="005542D9"/>
    <w:rsid w:val="0055614A"/>
    <w:rsid w:val="00556996"/>
    <w:rsid w:val="00557ECF"/>
    <w:rsid w:val="00560342"/>
    <w:rsid w:val="0056107E"/>
    <w:rsid w:val="00561AE0"/>
    <w:rsid w:val="005629AE"/>
    <w:rsid w:val="005630BC"/>
    <w:rsid w:val="00564941"/>
    <w:rsid w:val="00564A06"/>
    <w:rsid w:val="005673D2"/>
    <w:rsid w:val="00567743"/>
    <w:rsid w:val="00567ED4"/>
    <w:rsid w:val="00571320"/>
    <w:rsid w:val="005725F6"/>
    <w:rsid w:val="0057266A"/>
    <w:rsid w:val="00572A7F"/>
    <w:rsid w:val="00572C3F"/>
    <w:rsid w:val="00573EC9"/>
    <w:rsid w:val="005759C3"/>
    <w:rsid w:val="00575D92"/>
    <w:rsid w:val="005761FF"/>
    <w:rsid w:val="00581240"/>
    <w:rsid w:val="00586035"/>
    <w:rsid w:val="00591027"/>
    <w:rsid w:val="00592BD4"/>
    <w:rsid w:val="00592D70"/>
    <w:rsid w:val="005947D9"/>
    <w:rsid w:val="00595090"/>
    <w:rsid w:val="00595CFB"/>
    <w:rsid w:val="005971EE"/>
    <w:rsid w:val="00597278"/>
    <w:rsid w:val="005974BD"/>
    <w:rsid w:val="005A1C04"/>
    <w:rsid w:val="005A32E5"/>
    <w:rsid w:val="005A3651"/>
    <w:rsid w:val="005A45AC"/>
    <w:rsid w:val="005A58FB"/>
    <w:rsid w:val="005A6208"/>
    <w:rsid w:val="005B5ACF"/>
    <w:rsid w:val="005B5D4A"/>
    <w:rsid w:val="005B7B63"/>
    <w:rsid w:val="005C4114"/>
    <w:rsid w:val="005C4B86"/>
    <w:rsid w:val="005D0188"/>
    <w:rsid w:val="005D124C"/>
    <w:rsid w:val="005D1A59"/>
    <w:rsid w:val="005D367C"/>
    <w:rsid w:val="005D4C82"/>
    <w:rsid w:val="005D5A39"/>
    <w:rsid w:val="005D5E0F"/>
    <w:rsid w:val="005D659C"/>
    <w:rsid w:val="005E2818"/>
    <w:rsid w:val="005E2A9F"/>
    <w:rsid w:val="005E2BA2"/>
    <w:rsid w:val="005E396C"/>
    <w:rsid w:val="005E3DAD"/>
    <w:rsid w:val="005E537B"/>
    <w:rsid w:val="005E54F3"/>
    <w:rsid w:val="005E5A0D"/>
    <w:rsid w:val="005E6016"/>
    <w:rsid w:val="005E7C60"/>
    <w:rsid w:val="005F125D"/>
    <w:rsid w:val="005F31AD"/>
    <w:rsid w:val="005F536A"/>
    <w:rsid w:val="005F5494"/>
    <w:rsid w:val="005F6075"/>
    <w:rsid w:val="005F7465"/>
    <w:rsid w:val="00602496"/>
    <w:rsid w:val="006051C6"/>
    <w:rsid w:val="00605F40"/>
    <w:rsid w:val="006060C8"/>
    <w:rsid w:val="00606671"/>
    <w:rsid w:val="00606774"/>
    <w:rsid w:val="0060706B"/>
    <w:rsid w:val="00607B04"/>
    <w:rsid w:val="00612F54"/>
    <w:rsid w:val="0061355B"/>
    <w:rsid w:val="00614A96"/>
    <w:rsid w:val="006154DC"/>
    <w:rsid w:val="00617DC0"/>
    <w:rsid w:val="00617F1A"/>
    <w:rsid w:val="00617FE2"/>
    <w:rsid w:val="00623114"/>
    <w:rsid w:val="006237FF"/>
    <w:rsid w:val="00625108"/>
    <w:rsid w:val="00626C03"/>
    <w:rsid w:val="00626C26"/>
    <w:rsid w:val="00627617"/>
    <w:rsid w:val="00627F2F"/>
    <w:rsid w:val="0063134E"/>
    <w:rsid w:val="00633310"/>
    <w:rsid w:val="0063655E"/>
    <w:rsid w:val="00636BE9"/>
    <w:rsid w:val="00640445"/>
    <w:rsid w:val="006404F8"/>
    <w:rsid w:val="00641BA6"/>
    <w:rsid w:val="00641CB6"/>
    <w:rsid w:val="00643381"/>
    <w:rsid w:val="006448D2"/>
    <w:rsid w:val="006448F8"/>
    <w:rsid w:val="00645ADF"/>
    <w:rsid w:val="00647284"/>
    <w:rsid w:val="00647474"/>
    <w:rsid w:val="006475AB"/>
    <w:rsid w:val="00652C7C"/>
    <w:rsid w:val="00653695"/>
    <w:rsid w:val="00655B50"/>
    <w:rsid w:val="0065721A"/>
    <w:rsid w:val="00663E96"/>
    <w:rsid w:val="00671E16"/>
    <w:rsid w:val="00671F6F"/>
    <w:rsid w:val="006722FF"/>
    <w:rsid w:val="0067237A"/>
    <w:rsid w:val="00672B76"/>
    <w:rsid w:val="00673BBF"/>
    <w:rsid w:val="00673F98"/>
    <w:rsid w:val="00676C6D"/>
    <w:rsid w:val="00676EFB"/>
    <w:rsid w:val="00681563"/>
    <w:rsid w:val="006818EF"/>
    <w:rsid w:val="006829FF"/>
    <w:rsid w:val="0068694A"/>
    <w:rsid w:val="00690017"/>
    <w:rsid w:val="006914AD"/>
    <w:rsid w:val="00692674"/>
    <w:rsid w:val="00694706"/>
    <w:rsid w:val="006947A0"/>
    <w:rsid w:val="006963B7"/>
    <w:rsid w:val="006968B0"/>
    <w:rsid w:val="00696D53"/>
    <w:rsid w:val="006A1806"/>
    <w:rsid w:val="006A2E40"/>
    <w:rsid w:val="006A3232"/>
    <w:rsid w:val="006A5629"/>
    <w:rsid w:val="006B058D"/>
    <w:rsid w:val="006B0B26"/>
    <w:rsid w:val="006B0F67"/>
    <w:rsid w:val="006B2741"/>
    <w:rsid w:val="006B2D75"/>
    <w:rsid w:val="006B3481"/>
    <w:rsid w:val="006B3483"/>
    <w:rsid w:val="006B3EAC"/>
    <w:rsid w:val="006B7A07"/>
    <w:rsid w:val="006C1F78"/>
    <w:rsid w:val="006C213F"/>
    <w:rsid w:val="006C2509"/>
    <w:rsid w:val="006C261A"/>
    <w:rsid w:val="006C3086"/>
    <w:rsid w:val="006C4BA0"/>
    <w:rsid w:val="006C4D8E"/>
    <w:rsid w:val="006D2EB4"/>
    <w:rsid w:val="006D38F4"/>
    <w:rsid w:val="006E033B"/>
    <w:rsid w:val="006E1C3B"/>
    <w:rsid w:val="006E2498"/>
    <w:rsid w:val="006E2911"/>
    <w:rsid w:val="006E3C89"/>
    <w:rsid w:val="006E4AC3"/>
    <w:rsid w:val="006E4F35"/>
    <w:rsid w:val="006E5226"/>
    <w:rsid w:val="006E5393"/>
    <w:rsid w:val="006E72BB"/>
    <w:rsid w:val="006F137B"/>
    <w:rsid w:val="006F1696"/>
    <w:rsid w:val="006F28A7"/>
    <w:rsid w:val="006F2D68"/>
    <w:rsid w:val="006F48E2"/>
    <w:rsid w:val="006F54E0"/>
    <w:rsid w:val="006F5733"/>
    <w:rsid w:val="006F668B"/>
    <w:rsid w:val="006F686D"/>
    <w:rsid w:val="0070010A"/>
    <w:rsid w:val="00700722"/>
    <w:rsid w:val="00700E55"/>
    <w:rsid w:val="00701B5B"/>
    <w:rsid w:val="00701CBB"/>
    <w:rsid w:val="007020E0"/>
    <w:rsid w:val="00702288"/>
    <w:rsid w:val="00703866"/>
    <w:rsid w:val="0071045C"/>
    <w:rsid w:val="00710D5A"/>
    <w:rsid w:val="00711241"/>
    <w:rsid w:val="00711AA5"/>
    <w:rsid w:val="007127D0"/>
    <w:rsid w:val="00712C17"/>
    <w:rsid w:val="007134C5"/>
    <w:rsid w:val="00716AAD"/>
    <w:rsid w:val="00716FD1"/>
    <w:rsid w:val="00717D01"/>
    <w:rsid w:val="0072155D"/>
    <w:rsid w:val="007215EE"/>
    <w:rsid w:val="007216E0"/>
    <w:rsid w:val="0072187F"/>
    <w:rsid w:val="00723263"/>
    <w:rsid w:val="00725537"/>
    <w:rsid w:val="00726136"/>
    <w:rsid w:val="007276BC"/>
    <w:rsid w:val="00731C94"/>
    <w:rsid w:val="00736B97"/>
    <w:rsid w:val="00740A22"/>
    <w:rsid w:val="00741F32"/>
    <w:rsid w:val="0074228D"/>
    <w:rsid w:val="007426FE"/>
    <w:rsid w:val="00742F00"/>
    <w:rsid w:val="00745435"/>
    <w:rsid w:val="00746374"/>
    <w:rsid w:val="00747ECD"/>
    <w:rsid w:val="00750A45"/>
    <w:rsid w:val="0075176B"/>
    <w:rsid w:val="00751DC3"/>
    <w:rsid w:val="00754BA7"/>
    <w:rsid w:val="00760B5F"/>
    <w:rsid w:val="00760D2E"/>
    <w:rsid w:val="00760EE8"/>
    <w:rsid w:val="007615CE"/>
    <w:rsid w:val="007626DD"/>
    <w:rsid w:val="00763812"/>
    <w:rsid w:val="00766E2C"/>
    <w:rsid w:val="007676E7"/>
    <w:rsid w:val="00773B1F"/>
    <w:rsid w:val="00775648"/>
    <w:rsid w:val="00775DF8"/>
    <w:rsid w:val="0077616D"/>
    <w:rsid w:val="00781E59"/>
    <w:rsid w:val="00786BE0"/>
    <w:rsid w:val="00786C6B"/>
    <w:rsid w:val="007900FE"/>
    <w:rsid w:val="00790369"/>
    <w:rsid w:val="00790486"/>
    <w:rsid w:val="00790E80"/>
    <w:rsid w:val="00790F22"/>
    <w:rsid w:val="00795B59"/>
    <w:rsid w:val="00796495"/>
    <w:rsid w:val="007A0336"/>
    <w:rsid w:val="007A210E"/>
    <w:rsid w:val="007A28B2"/>
    <w:rsid w:val="007A2ECF"/>
    <w:rsid w:val="007A349D"/>
    <w:rsid w:val="007A361D"/>
    <w:rsid w:val="007A3878"/>
    <w:rsid w:val="007A4252"/>
    <w:rsid w:val="007A4564"/>
    <w:rsid w:val="007A55B8"/>
    <w:rsid w:val="007A58B7"/>
    <w:rsid w:val="007B0A4E"/>
    <w:rsid w:val="007B0F2B"/>
    <w:rsid w:val="007B18F8"/>
    <w:rsid w:val="007B1E58"/>
    <w:rsid w:val="007B3FEA"/>
    <w:rsid w:val="007B4567"/>
    <w:rsid w:val="007B4F0A"/>
    <w:rsid w:val="007B63D4"/>
    <w:rsid w:val="007C03A0"/>
    <w:rsid w:val="007C0DCF"/>
    <w:rsid w:val="007C2925"/>
    <w:rsid w:val="007C2A4F"/>
    <w:rsid w:val="007C3585"/>
    <w:rsid w:val="007C62F8"/>
    <w:rsid w:val="007C6F5C"/>
    <w:rsid w:val="007D251C"/>
    <w:rsid w:val="007D2FA0"/>
    <w:rsid w:val="007D3B06"/>
    <w:rsid w:val="007D4505"/>
    <w:rsid w:val="007D5A93"/>
    <w:rsid w:val="007E1CCD"/>
    <w:rsid w:val="007E1DE6"/>
    <w:rsid w:val="007E450D"/>
    <w:rsid w:val="007E5255"/>
    <w:rsid w:val="007E57E3"/>
    <w:rsid w:val="007E6F80"/>
    <w:rsid w:val="007F0118"/>
    <w:rsid w:val="007F0133"/>
    <w:rsid w:val="007F0A09"/>
    <w:rsid w:val="007F2997"/>
    <w:rsid w:val="007F4E84"/>
    <w:rsid w:val="007F51E7"/>
    <w:rsid w:val="007F5389"/>
    <w:rsid w:val="007F5686"/>
    <w:rsid w:val="007F6AD2"/>
    <w:rsid w:val="008007B8"/>
    <w:rsid w:val="00800996"/>
    <w:rsid w:val="00804DA6"/>
    <w:rsid w:val="008063C2"/>
    <w:rsid w:val="0080641E"/>
    <w:rsid w:val="00806493"/>
    <w:rsid w:val="008075BE"/>
    <w:rsid w:val="00810696"/>
    <w:rsid w:val="00811545"/>
    <w:rsid w:val="0081309B"/>
    <w:rsid w:val="00814E8A"/>
    <w:rsid w:val="008157C1"/>
    <w:rsid w:val="008221FA"/>
    <w:rsid w:val="008227F5"/>
    <w:rsid w:val="0082312F"/>
    <w:rsid w:val="008234F1"/>
    <w:rsid w:val="00823B58"/>
    <w:rsid w:val="00834D6E"/>
    <w:rsid w:val="00834E94"/>
    <w:rsid w:val="0083661F"/>
    <w:rsid w:val="00836C2E"/>
    <w:rsid w:val="008373E2"/>
    <w:rsid w:val="00837F46"/>
    <w:rsid w:val="00840BBA"/>
    <w:rsid w:val="00841828"/>
    <w:rsid w:val="008423D5"/>
    <w:rsid w:val="0084443B"/>
    <w:rsid w:val="0084624B"/>
    <w:rsid w:val="00846BD5"/>
    <w:rsid w:val="008501AB"/>
    <w:rsid w:val="00851F76"/>
    <w:rsid w:val="008528EB"/>
    <w:rsid w:val="00852F65"/>
    <w:rsid w:val="00853F7F"/>
    <w:rsid w:val="008542F8"/>
    <w:rsid w:val="008554D1"/>
    <w:rsid w:val="00855C48"/>
    <w:rsid w:val="00856AED"/>
    <w:rsid w:val="0085733E"/>
    <w:rsid w:val="00857DA2"/>
    <w:rsid w:val="008615E5"/>
    <w:rsid w:val="00862FFA"/>
    <w:rsid w:val="00863BCC"/>
    <w:rsid w:val="00865C91"/>
    <w:rsid w:val="00867A46"/>
    <w:rsid w:val="008725CD"/>
    <w:rsid w:val="00873D0D"/>
    <w:rsid w:val="008742AD"/>
    <w:rsid w:val="00875180"/>
    <w:rsid w:val="00875376"/>
    <w:rsid w:val="00875947"/>
    <w:rsid w:val="00875B5B"/>
    <w:rsid w:val="00876C01"/>
    <w:rsid w:val="00877CE6"/>
    <w:rsid w:val="00881C22"/>
    <w:rsid w:val="00883681"/>
    <w:rsid w:val="00884FE5"/>
    <w:rsid w:val="00886EEF"/>
    <w:rsid w:val="008878B1"/>
    <w:rsid w:val="0089132F"/>
    <w:rsid w:val="008914ED"/>
    <w:rsid w:val="00892FE0"/>
    <w:rsid w:val="00893344"/>
    <w:rsid w:val="008947C1"/>
    <w:rsid w:val="008955EA"/>
    <w:rsid w:val="00896668"/>
    <w:rsid w:val="008972AB"/>
    <w:rsid w:val="00897985"/>
    <w:rsid w:val="008A0E33"/>
    <w:rsid w:val="008A161D"/>
    <w:rsid w:val="008A239F"/>
    <w:rsid w:val="008A29B9"/>
    <w:rsid w:val="008A2BBF"/>
    <w:rsid w:val="008A2BCD"/>
    <w:rsid w:val="008A3591"/>
    <w:rsid w:val="008A3E6D"/>
    <w:rsid w:val="008A5653"/>
    <w:rsid w:val="008A66DB"/>
    <w:rsid w:val="008A7F56"/>
    <w:rsid w:val="008B0C7A"/>
    <w:rsid w:val="008B2FE4"/>
    <w:rsid w:val="008B319B"/>
    <w:rsid w:val="008B4790"/>
    <w:rsid w:val="008B594E"/>
    <w:rsid w:val="008C029E"/>
    <w:rsid w:val="008C0AA1"/>
    <w:rsid w:val="008C1822"/>
    <w:rsid w:val="008C2236"/>
    <w:rsid w:val="008C250C"/>
    <w:rsid w:val="008C4C05"/>
    <w:rsid w:val="008C5154"/>
    <w:rsid w:val="008C6973"/>
    <w:rsid w:val="008C6AF6"/>
    <w:rsid w:val="008C7556"/>
    <w:rsid w:val="008C7AA5"/>
    <w:rsid w:val="008C7BED"/>
    <w:rsid w:val="008D0B7E"/>
    <w:rsid w:val="008D0FDB"/>
    <w:rsid w:val="008D3D7F"/>
    <w:rsid w:val="008D62B3"/>
    <w:rsid w:val="008E092A"/>
    <w:rsid w:val="008E191B"/>
    <w:rsid w:val="008E272F"/>
    <w:rsid w:val="008E5157"/>
    <w:rsid w:val="008E636E"/>
    <w:rsid w:val="008F1104"/>
    <w:rsid w:val="008F1535"/>
    <w:rsid w:val="008F29BF"/>
    <w:rsid w:val="008F2AA7"/>
    <w:rsid w:val="008F2DEC"/>
    <w:rsid w:val="008F32AB"/>
    <w:rsid w:val="008F32EB"/>
    <w:rsid w:val="008F434E"/>
    <w:rsid w:val="00900D0C"/>
    <w:rsid w:val="009011CB"/>
    <w:rsid w:val="00901E12"/>
    <w:rsid w:val="009025F5"/>
    <w:rsid w:val="0090286A"/>
    <w:rsid w:val="00904037"/>
    <w:rsid w:val="009041F0"/>
    <w:rsid w:val="00904441"/>
    <w:rsid w:val="00911692"/>
    <w:rsid w:val="00912BCD"/>
    <w:rsid w:val="00913921"/>
    <w:rsid w:val="0091650E"/>
    <w:rsid w:val="00916752"/>
    <w:rsid w:val="00917241"/>
    <w:rsid w:val="009177C3"/>
    <w:rsid w:val="00917FDD"/>
    <w:rsid w:val="00921115"/>
    <w:rsid w:val="00922066"/>
    <w:rsid w:val="00925084"/>
    <w:rsid w:val="00925CA7"/>
    <w:rsid w:val="0092644C"/>
    <w:rsid w:val="00926B9C"/>
    <w:rsid w:val="00930ADC"/>
    <w:rsid w:val="00930D44"/>
    <w:rsid w:val="00932791"/>
    <w:rsid w:val="00932C6E"/>
    <w:rsid w:val="00933AC0"/>
    <w:rsid w:val="00934AC8"/>
    <w:rsid w:val="00936931"/>
    <w:rsid w:val="009371FC"/>
    <w:rsid w:val="009374A7"/>
    <w:rsid w:val="009379DE"/>
    <w:rsid w:val="00940B54"/>
    <w:rsid w:val="009418AA"/>
    <w:rsid w:val="00942C4E"/>
    <w:rsid w:val="00944045"/>
    <w:rsid w:val="00944CDA"/>
    <w:rsid w:val="00945631"/>
    <w:rsid w:val="00945C3B"/>
    <w:rsid w:val="00945D12"/>
    <w:rsid w:val="009503B2"/>
    <w:rsid w:val="009534BC"/>
    <w:rsid w:val="00953D2B"/>
    <w:rsid w:val="00955331"/>
    <w:rsid w:val="0095649D"/>
    <w:rsid w:val="00956F7D"/>
    <w:rsid w:val="00957B51"/>
    <w:rsid w:val="00961783"/>
    <w:rsid w:val="009627D3"/>
    <w:rsid w:val="00963224"/>
    <w:rsid w:val="009652F0"/>
    <w:rsid w:val="009654C8"/>
    <w:rsid w:val="009677C0"/>
    <w:rsid w:val="00971D16"/>
    <w:rsid w:val="0097220B"/>
    <w:rsid w:val="009742B8"/>
    <w:rsid w:val="009743A3"/>
    <w:rsid w:val="00974C81"/>
    <w:rsid w:val="00975216"/>
    <w:rsid w:val="009756ED"/>
    <w:rsid w:val="00977551"/>
    <w:rsid w:val="0098067D"/>
    <w:rsid w:val="00980CB9"/>
    <w:rsid w:val="009813F8"/>
    <w:rsid w:val="009829D4"/>
    <w:rsid w:val="0098350A"/>
    <w:rsid w:val="009838D4"/>
    <w:rsid w:val="00984631"/>
    <w:rsid w:val="009847F4"/>
    <w:rsid w:val="00986B8E"/>
    <w:rsid w:val="009875C3"/>
    <w:rsid w:val="00991441"/>
    <w:rsid w:val="00995F2A"/>
    <w:rsid w:val="00996637"/>
    <w:rsid w:val="009A0593"/>
    <w:rsid w:val="009A1E82"/>
    <w:rsid w:val="009A2389"/>
    <w:rsid w:val="009A2D43"/>
    <w:rsid w:val="009A2FDE"/>
    <w:rsid w:val="009A32B2"/>
    <w:rsid w:val="009A4721"/>
    <w:rsid w:val="009A4DF7"/>
    <w:rsid w:val="009A5DBF"/>
    <w:rsid w:val="009A652F"/>
    <w:rsid w:val="009A6766"/>
    <w:rsid w:val="009A72BE"/>
    <w:rsid w:val="009A7E67"/>
    <w:rsid w:val="009B02FD"/>
    <w:rsid w:val="009B06F7"/>
    <w:rsid w:val="009B1605"/>
    <w:rsid w:val="009B18BF"/>
    <w:rsid w:val="009B1B1F"/>
    <w:rsid w:val="009B4A4D"/>
    <w:rsid w:val="009B5BCC"/>
    <w:rsid w:val="009B633A"/>
    <w:rsid w:val="009B7348"/>
    <w:rsid w:val="009B76CA"/>
    <w:rsid w:val="009B7C32"/>
    <w:rsid w:val="009C0574"/>
    <w:rsid w:val="009C1F04"/>
    <w:rsid w:val="009C21DD"/>
    <w:rsid w:val="009C3E8A"/>
    <w:rsid w:val="009C4ABB"/>
    <w:rsid w:val="009C659F"/>
    <w:rsid w:val="009C7C70"/>
    <w:rsid w:val="009D0A2B"/>
    <w:rsid w:val="009D15D5"/>
    <w:rsid w:val="009D1BF6"/>
    <w:rsid w:val="009D25DA"/>
    <w:rsid w:val="009D29EE"/>
    <w:rsid w:val="009D31E0"/>
    <w:rsid w:val="009D39DF"/>
    <w:rsid w:val="009D3D3D"/>
    <w:rsid w:val="009D41C4"/>
    <w:rsid w:val="009D62F8"/>
    <w:rsid w:val="009D635A"/>
    <w:rsid w:val="009D668C"/>
    <w:rsid w:val="009D6D76"/>
    <w:rsid w:val="009E29E8"/>
    <w:rsid w:val="009E2EE9"/>
    <w:rsid w:val="009E4B17"/>
    <w:rsid w:val="009E5485"/>
    <w:rsid w:val="009F11AD"/>
    <w:rsid w:val="009F6518"/>
    <w:rsid w:val="009F6C1E"/>
    <w:rsid w:val="00A01C7E"/>
    <w:rsid w:val="00A045C1"/>
    <w:rsid w:val="00A07152"/>
    <w:rsid w:val="00A07599"/>
    <w:rsid w:val="00A1161E"/>
    <w:rsid w:val="00A1206B"/>
    <w:rsid w:val="00A13EE7"/>
    <w:rsid w:val="00A13FD6"/>
    <w:rsid w:val="00A14527"/>
    <w:rsid w:val="00A172E6"/>
    <w:rsid w:val="00A173FB"/>
    <w:rsid w:val="00A20E63"/>
    <w:rsid w:val="00A214AE"/>
    <w:rsid w:val="00A23191"/>
    <w:rsid w:val="00A23D7F"/>
    <w:rsid w:val="00A2631E"/>
    <w:rsid w:val="00A26E76"/>
    <w:rsid w:val="00A27779"/>
    <w:rsid w:val="00A31039"/>
    <w:rsid w:val="00A33598"/>
    <w:rsid w:val="00A33C86"/>
    <w:rsid w:val="00A43F5B"/>
    <w:rsid w:val="00A459F9"/>
    <w:rsid w:val="00A504C0"/>
    <w:rsid w:val="00A507C5"/>
    <w:rsid w:val="00A5097B"/>
    <w:rsid w:val="00A50D3A"/>
    <w:rsid w:val="00A54B32"/>
    <w:rsid w:val="00A55010"/>
    <w:rsid w:val="00A60D9C"/>
    <w:rsid w:val="00A62839"/>
    <w:rsid w:val="00A6457B"/>
    <w:rsid w:val="00A64C73"/>
    <w:rsid w:val="00A66F10"/>
    <w:rsid w:val="00A6795A"/>
    <w:rsid w:val="00A718F4"/>
    <w:rsid w:val="00A72DEC"/>
    <w:rsid w:val="00A73E40"/>
    <w:rsid w:val="00A75A8E"/>
    <w:rsid w:val="00A803C8"/>
    <w:rsid w:val="00A80593"/>
    <w:rsid w:val="00A81932"/>
    <w:rsid w:val="00A821BD"/>
    <w:rsid w:val="00A84CCF"/>
    <w:rsid w:val="00A85509"/>
    <w:rsid w:val="00A871AA"/>
    <w:rsid w:val="00A87B1D"/>
    <w:rsid w:val="00A93111"/>
    <w:rsid w:val="00A94022"/>
    <w:rsid w:val="00A9452D"/>
    <w:rsid w:val="00A97654"/>
    <w:rsid w:val="00AA0A56"/>
    <w:rsid w:val="00AA3A7A"/>
    <w:rsid w:val="00AA4317"/>
    <w:rsid w:val="00AA4485"/>
    <w:rsid w:val="00AA4D2C"/>
    <w:rsid w:val="00AA5526"/>
    <w:rsid w:val="00AA59B4"/>
    <w:rsid w:val="00AA70D0"/>
    <w:rsid w:val="00AB1F89"/>
    <w:rsid w:val="00AB4BAB"/>
    <w:rsid w:val="00AC136E"/>
    <w:rsid w:val="00AC1712"/>
    <w:rsid w:val="00AC178E"/>
    <w:rsid w:val="00AC22C4"/>
    <w:rsid w:val="00AC2776"/>
    <w:rsid w:val="00AC2937"/>
    <w:rsid w:val="00AC3EBE"/>
    <w:rsid w:val="00AC64E4"/>
    <w:rsid w:val="00AC6581"/>
    <w:rsid w:val="00AC6690"/>
    <w:rsid w:val="00AC7B34"/>
    <w:rsid w:val="00AC7C74"/>
    <w:rsid w:val="00AD4592"/>
    <w:rsid w:val="00AD4AC3"/>
    <w:rsid w:val="00AD5728"/>
    <w:rsid w:val="00AD62EA"/>
    <w:rsid w:val="00AD72A9"/>
    <w:rsid w:val="00AE0B1A"/>
    <w:rsid w:val="00AE4054"/>
    <w:rsid w:val="00AE435E"/>
    <w:rsid w:val="00AE6DC9"/>
    <w:rsid w:val="00AF270F"/>
    <w:rsid w:val="00AF2AB1"/>
    <w:rsid w:val="00AF2BA6"/>
    <w:rsid w:val="00AF34FD"/>
    <w:rsid w:val="00AF355C"/>
    <w:rsid w:val="00AF4673"/>
    <w:rsid w:val="00AF56D2"/>
    <w:rsid w:val="00AF6D2B"/>
    <w:rsid w:val="00B0118C"/>
    <w:rsid w:val="00B028A0"/>
    <w:rsid w:val="00B03A3C"/>
    <w:rsid w:val="00B03C75"/>
    <w:rsid w:val="00B063EC"/>
    <w:rsid w:val="00B07253"/>
    <w:rsid w:val="00B11EB1"/>
    <w:rsid w:val="00B14AE3"/>
    <w:rsid w:val="00B16D58"/>
    <w:rsid w:val="00B173F6"/>
    <w:rsid w:val="00B179E6"/>
    <w:rsid w:val="00B20378"/>
    <w:rsid w:val="00B207A4"/>
    <w:rsid w:val="00B21FFA"/>
    <w:rsid w:val="00B25914"/>
    <w:rsid w:val="00B300AF"/>
    <w:rsid w:val="00B30105"/>
    <w:rsid w:val="00B31A2F"/>
    <w:rsid w:val="00B32820"/>
    <w:rsid w:val="00B32890"/>
    <w:rsid w:val="00B33D9D"/>
    <w:rsid w:val="00B35DF7"/>
    <w:rsid w:val="00B40998"/>
    <w:rsid w:val="00B42579"/>
    <w:rsid w:val="00B42D10"/>
    <w:rsid w:val="00B43BF0"/>
    <w:rsid w:val="00B452CF"/>
    <w:rsid w:val="00B47A37"/>
    <w:rsid w:val="00B500E1"/>
    <w:rsid w:val="00B505C9"/>
    <w:rsid w:val="00B51A81"/>
    <w:rsid w:val="00B539BA"/>
    <w:rsid w:val="00B547D2"/>
    <w:rsid w:val="00B54887"/>
    <w:rsid w:val="00B55870"/>
    <w:rsid w:val="00B56A37"/>
    <w:rsid w:val="00B56B9C"/>
    <w:rsid w:val="00B60004"/>
    <w:rsid w:val="00B631F0"/>
    <w:rsid w:val="00B66E56"/>
    <w:rsid w:val="00B67F94"/>
    <w:rsid w:val="00B71978"/>
    <w:rsid w:val="00B749F3"/>
    <w:rsid w:val="00B74C89"/>
    <w:rsid w:val="00B75379"/>
    <w:rsid w:val="00B76B84"/>
    <w:rsid w:val="00B77C57"/>
    <w:rsid w:val="00B77C7A"/>
    <w:rsid w:val="00B808FE"/>
    <w:rsid w:val="00B80D86"/>
    <w:rsid w:val="00B826B9"/>
    <w:rsid w:val="00B8307B"/>
    <w:rsid w:val="00B84475"/>
    <w:rsid w:val="00B847FE"/>
    <w:rsid w:val="00B866B8"/>
    <w:rsid w:val="00B87336"/>
    <w:rsid w:val="00B87ECE"/>
    <w:rsid w:val="00B9429D"/>
    <w:rsid w:val="00B96F60"/>
    <w:rsid w:val="00BA0242"/>
    <w:rsid w:val="00BA0DF5"/>
    <w:rsid w:val="00BA1F0F"/>
    <w:rsid w:val="00BA4886"/>
    <w:rsid w:val="00BA48A3"/>
    <w:rsid w:val="00BA51B0"/>
    <w:rsid w:val="00BA7A23"/>
    <w:rsid w:val="00BB00BC"/>
    <w:rsid w:val="00BB0B24"/>
    <w:rsid w:val="00BB0C92"/>
    <w:rsid w:val="00BB2336"/>
    <w:rsid w:val="00BB5DC6"/>
    <w:rsid w:val="00BB604F"/>
    <w:rsid w:val="00BB6D67"/>
    <w:rsid w:val="00BB702E"/>
    <w:rsid w:val="00BB7ACE"/>
    <w:rsid w:val="00BC07BE"/>
    <w:rsid w:val="00BC380F"/>
    <w:rsid w:val="00BC3AE6"/>
    <w:rsid w:val="00BC57D2"/>
    <w:rsid w:val="00BC6A5D"/>
    <w:rsid w:val="00BD0F49"/>
    <w:rsid w:val="00BD1133"/>
    <w:rsid w:val="00BD26E9"/>
    <w:rsid w:val="00BD36B1"/>
    <w:rsid w:val="00BD426B"/>
    <w:rsid w:val="00BD4F81"/>
    <w:rsid w:val="00BD5035"/>
    <w:rsid w:val="00BD53B5"/>
    <w:rsid w:val="00BD5571"/>
    <w:rsid w:val="00BD5666"/>
    <w:rsid w:val="00BE4E02"/>
    <w:rsid w:val="00BE77F7"/>
    <w:rsid w:val="00BF1975"/>
    <w:rsid w:val="00BF22EE"/>
    <w:rsid w:val="00BF2AA6"/>
    <w:rsid w:val="00BF3D8A"/>
    <w:rsid w:val="00BF418E"/>
    <w:rsid w:val="00BF4E81"/>
    <w:rsid w:val="00BF53C3"/>
    <w:rsid w:val="00BF5B41"/>
    <w:rsid w:val="00BF678B"/>
    <w:rsid w:val="00BF7213"/>
    <w:rsid w:val="00BF7361"/>
    <w:rsid w:val="00BF7731"/>
    <w:rsid w:val="00BF7767"/>
    <w:rsid w:val="00BF7AAE"/>
    <w:rsid w:val="00C00181"/>
    <w:rsid w:val="00C029F9"/>
    <w:rsid w:val="00C047A0"/>
    <w:rsid w:val="00C06521"/>
    <w:rsid w:val="00C06F35"/>
    <w:rsid w:val="00C07EE6"/>
    <w:rsid w:val="00C104BB"/>
    <w:rsid w:val="00C10BC1"/>
    <w:rsid w:val="00C11443"/>
    <w:rsid w:val="00C11FB5"/>
    <w:rsid w:val="00C11FBC"/>
    <w:rsid w:val="00C121DF"/>
    <w:rsid w:val="00C13F78"/>
    <w:rsid w:val="00C15D05"/>
    <w:rsid w:val="00C16DB0"/>
    <w:rsid w:val="00C174BD"/>
    <w:rsid w:val="00C20301"/>
    <w:rsid w:val="00C20639"/>
    <w:rsid w:val="00C20ED4"/>
    <w:rsid w:val="00C23801"/>
    <w:rsid w:val="00C238FE"/>
    <w:rsid w:val="00C23C36"/>
    <w:rsid w:val="00C24DBF"/>
    <w:rsid w:val="00C33B45"/>
    <w:rsid w:val="00C34962"/>
    <w:rsid w:val="00C352F0"/>
    <w:rsid w:val="00C35A8F"/>
    <w:rsid w:val="00C36D72"/>
    <w:rsid w:val="00C374D5"/>
    <w:rsid w:val="00C42A1B"/>
    <w:rsid w:val="00C43339"/>
    <w:rsid w:val="00C457C1"/>
    <w:rsid w:val="00C45B4B"/>
    <w:rsid w:val="00C473E0"/>
    <w:rsid w:val="00C47C72"/>
    <w:rsid w:val="00C509BA"/>
    <w:rsid w:val="00C523DD"/>
    <w:rsid w:val="00C6098D"/>
    <w:rsid w:val="00C667A2"/>
    <w:rsid w:val="00C669CA"/>
    <w:rsid w:val="00C66FB1"/>
    <w:rsid w:val="00C67D5A"/>
    <w:rsid w:val="00C70E8A"/>
    <w:rsid w:val="00C7213E"/>
    <w:rsid w:val="00C72BE6"/>
    <w:rsid w:val="00C72CBE"/>
    <w:rsid w:val="00C72E46"/>
    <w:rsid w:val="00C733AD"/>
    <w:rsid w:val="00C73C9D"/>
    <w:rsid w:val="00C75533"/>
    <w:rsid w:val="00C758BB"/>
    <w:rsid w:val="00C770E3"/>
    <w:rsid w:val="00C801E0"/>
    <w:rsid w:val="00C815B5"/>
    <w:rsid w:val="00C83F2C"/>
    <w:rsid w:val="00C84429"/>
    <w:rsid w:val="00C847A3"/>
    <w:rsid w:val="00C853F6"/>
    <w:rsid w:val="00C85580"/>
    <w:rsid w:val="00C8565F"/>
    <w:rsid w:val="00C908B4"/>
    <w:rsid w:val="00C917C2"/>
    <w:rsid w:val="00C934F0"/>
    <w:rsid w:val="00C938DE"/>
    <w:rsid w:val="00C93E4F"/>
    <w:rsid w:val="00C94F70"/>
    <w:rsid w:val="00C95156"/>
    <w:rsid w:val="00C96567"/>
    <w:rsid w:val="00C967C9"/>
    <w:rsid w:val="00C97FEE"/>
    <w:rsid w:val="00CA007B"/>
    <w:rsid w:val="00CA16E2"/>
    <w:rsid w:val="00CA2511"/>
    <w:rsid w:val="00CA28BB"/>
    <w:rsid w:val="00CA299D"/>
    <w:rsid w:val="00CA29A1"/>
    <w:rsid w:val="00CA2B02"/>
    <w:rsid w:val="00CA3D4D"/>
    <w:rsid w:val="00CA449A"/>
    <w:rsid w:val="00CA5EF1"/>
    <w:rsid w:val="00CA5F1F"/>
    <w:rsid w:val="00CA6D20"/>
    <w:rsid w:val="00CA7E42"/>
    <w:rsid w:val="00CB083B"/>
    <w:rsid w:val="00CB0C1C"/>
    <w:rsid w:val="00CB2496"/>
    <w:rsid w:val="00CB44E7"/>
    <w:rsid w:val="00CB4BDB"/>
    <w:rsid w:val="00CB7582"/>
    <w:rsid w:val="00CB7C3F"/>
    <w:rsid w:val="00CB7D3F"/>
    <w:rsid w:val="00CC2778"/>
    <w:rsid w:val="00CC385E"/>
    <w:rsid w:val="00CC54B8"/>
    <w:rsid w:val="00CC5D26"/>
    <w:rsid w:val="00CC6574"/>
    <w:rsid w:val="00CC6579"/>
    <w:rsid w:val="00CC7322"/>
    <w:rsid w:val="00CC73EA"/>
    <w:rsid w:val="00CD1CA8"/>
    <w:rsid w:val="00CD261E"/>
    <w:rsid w:val="00CD2CAE"/>
    <w:rsid w:val="00CD3305"/>
    <w:rsid w:val="00CD376D"/>
    <w:rsid w:val="00CD5526"/>
    <w:rsid w:val="00CD7529"/>
    <w:rsid w:val="00CD7562"/>
    <w:rsid w:val="00CD7B54"/>
    <w:rsid w:val="00CE0137"/>
    <w:rsid w:val="00CE0A05"/>
    <w:rsid w:val="00CE49E2"/>
    <w:rsid w:val="00CE663B"/>
    <w:rsid w:val="00CF2302"/>
    <w:rsid w:val="00CF2F36"/>
    <w:rsid w:val="00CF3F24"/>
    <w:rsid w:val="00CF490E"/>
    <w:rsid w:val="00CF6172"/>
    <w:rsid w:val="00CF6F13"/>
    <w:rsid w:val="00CF7B1B"/>
    <w:rsid w:val="00D05E51"/>
    <w:rsid w:val="00D06819"/>
    <w:rsid w:val="00D108FF"/>
    <w:rsid w:val="00D111D5"/>
    <w:rsid w:val="00D1674C"/>
    <w:rsid w:val="00D16C6C"/>
    <w:rsid w:val="00D20C73"/>
    <w:rsid w:val="00D21396"/>
    <w:rsid w:val="00D21879"/>
    <w:rsid w:val="00D22892"/>
    <w:rsid w:val="00D251B5"/>
    <w:rsid w:val="00D25546"/>
    <w:rsid w:val="00D26250"/>
    <w:rsid w:val="00D27BD9"/>
    <w:rsid w:val="00D342E0"/>
    <w:rsid w:val="00D343B5"/>
    <w:rsid w:val="00D34DD3"/>
    <w:rsid w:val="00D35867"/>
    <w:rsid w:val="00D36940"/>
    <w:rsid w:val="00D36CA3"/>
    <w:rsid w:val="00D41203"/>
    <w:rsid w:val="00D417B7"/>
    <w:rsid w:val="00D4185F"/>
    <w:rsid w:val="00D42E1B"/>
    <w:rsid w:val="00D4376A"/>
    <w:rsid w:val="00D43BC4"/>
    <w:rsid w:val="00D448E8"/>
    <w:rsid w:val="00D45B4F"/>
    <w:rsid w:val="00D47127"/>
    <w:rsid w:val="00D50481"/>
    <w:rsid w:val="00D505E6"/>
    <w:rsid w:val="00D52067"/>
    <w:rsid w:val="00D53B0F"/>
    <w:rsid w:val="00D54483"/>
    <w:rsid w:val="00D54BCF"/>
    <w:rsid w:val="00D54F57"/>
    <w:rsid w:val="00D555B6"/>
    <w:rsid w:val="00D556D5"/>
    <w:rsid w:val="00D56D08"/>
    <w:rsid w:val="00D573CF"/>
    <w:rsid w:val="00D60F14"/>
    <w:rsid w:val="00D63FDD"/>
    <w:rsid w:val="00D64686"/>
    <w:rsid w:val="00D64FAA"/>
    <w:rsid w:val="00D6669B"/>
    <w:rsid w:val="00D67801"/>
    <w:rsid w:val="00D71741"/>
    <w:rsid w:val="00D7300D"/>
    <w:rsid w:val="00D737D8"/>
    <w:rsid w:val="00D73AFC"/>
    <w:rsid w:val="00D74932"/>
    <w:rsid w:val="00D76585"/>
    <w:rsid w:val="00D76643"/>
    <w:rsid w:val="00D766A3"/>
    <w:rsid w:val="00D77371"/>
    <w:rsid w:val="00D77580"/>
    <w:rsid w:val="00D82AEB"/>
    <w:rsid w:val="00D84596"/>
    <w:rsid w:val="00D87A27"/>
    <w:rsid w:val="00D87E94"/>
    <w:rsid w:val="00D90DC6"/>
    <w:rsid w:val="00D91477"/>
    <w:rsid w:val="00D9249A"/>
    <w:rsid w:val="00D930D8"/>
    <w:rsid w:val="00D937BD"/>
    <w:rsid w:val="00D97079"/>
    <w:rsid w:val="00DA228A"/>
    <w:rsid w:val="00DA2988"/>
    <w:rsid w:val="00DA3386"/>
    <w:rsid w:val="00DB04B5"/>
    <w:rsid w:val="00DB26BF"/>
    <w:rsid w:val="00DB3195"/>
    <w:rsid w:val="00DB38A5"/>
    <w:rsid w:val="00DB50C7"/>
    <w:rsid w:val="00DB6BCA"/>
    <w:rsid w:val="00DC06A4"/>
    <w:rsid w:val="00DC0CA5"/>
    <w:rsid w:val="00DC27A9"/>
    <w:rsid w:val="00DC3689"/>
    <w:rsid w:val="00DC42F6"/>
    <w:rsid w:val="00DC486E"/>
    <w:rsid w:val="00DC496D"/>
    <w:rsid w:val="00DC4F50"/>
    <w:rsid w:val="00DC62DF"/>
    <w:rsid w:val="00DD095D"/>
    <w:rsid w:val="00DD0C65"/>
    <w:rsid w:val="00DD1025"/>
    <w:rsid w:val="00DD1A61"/>
    <w:rsid w:val="00DD258A"/>
    <w:rsid w:val="00DD25F8"/>
    <w:rsid w:val="00DD2D9F"/>
    <w:rsid w:val="00DD35BF"/>
    <w:rsid w:val="00DD4AEC"/>
    <w:rsid w:val="00DD4C12"/>
    <w:rsid w:val="00DD4DA2"/>
    <w:rsid w:val="00DD6073"/>
    <w:rsid w:val="00DD6301"/>
    <w:rsid w:val="00DD6C0D"/>
    <w:rsid w:val="00DD7DB8"/>
    <w:rsid w:val="00DE16AC"/>
    <w:rsid w:val="00DE1823"/>
    <w:rsid w:val="00DE31B4"/>
    <w:rsid w:val="00DE38C6"/>
    <w:rsid w:val="00DE3D11"/>
    <w:rsid w:val="00DE531B"/>
    <w:rsid w:val="00DE55FE"/>
    <w:rsid w:val="00DE5916"/>
    <w:rsid w:val="00DE5E9E"/>
    <w:rsid w:val="00DF0425"/>
    <w:rsid w:val="00DF1F21"/>
    <w:rsid w:val="00DF3752"/>
    <w:rsid w:val="00DF3F74"/>
    <w:rsid w:val="00DF541C"/>
    <w:rsid w:val="00DF6CA3"/>
    <w:rsid w:val="00DF7755"/>
    <w:rsid w:val="00E0185E"/>
    <w:rsid w:val="00E022AE"/>
    <w:rsid w:val="00E02D83"/>
    <w:rsid w:val="00E03499"/>
    <w:rsid w:val="00E056A1"/>
    <w:rsid w:val="00E0692F"/>
    <w:rsid w:val="00E07514"/>
    <w:rsid w:val="00E15403"/>
    <w:rsid w:val="00E1691F"/>
    <w:rsid w:val="00E17BB6"/>
    <w:rsid w:val="00E17F0B"/>
    <w:rsid w:val="00E20D7C"/>
    <w:rsid w:val="00E232E0"/>
    <w:rsid w:val="00E242D2"/>
    <w:rsid w:val="00E25161"/>
    <w:rsid w:val="00E26354"/>
    <w:rsid w:val="00E278E1"/>
    <w:rsid w:val="00E30494"/>
    <w:rsid w:val="00E305EB"/>
    <w:rsid w:val="00E31070"/>
    <w:rsid w:val="00E31810"/>
    <w:rsid w:val="00E31996"/>
    <w:rsid w:val="00E31BF0"/>
    <w:rsid w:val="00E34154"/>
    <w:rsid w:val="00E35090"/>
    <w:rsid w:val="00E37274"/>
    <w:rsid w:val="00E3765B"/>
    <w:rsid w:val="00E37E07"/>
    <w:rsid w:val="00E37F24"/>
    <w:rsid w:val="00E403A7"/>
    <w:rsid w:val="00E40435"/>
    <w:rsid w:val="00E4278F"/>
    <w:rsid w:val="00E43123"/>
    <w:rsid w:val="00E4314B"/>
    <w:rsid w:val="00E45A08"/>
    <w:rsid w:val="00E5025A"/>
    <w:rsid w:val="00E504B1"/>
    <w:rsid w:val="00E50B81"/>
    <w:rsid w:val="00E52A34"/>
    <w:rsid w:val="00E5325F"/>
    <w:rsid w:val="00E5494C"/>
    <w:rsid w:val="00E5754E"/>
    <w:rsid w:val="00E61F25"/>
    <w:rsid w:val="00E644E4"/>
    <w:rsid w:val="00E64C73"/>
    <w:rsid w:val="00E679CE"/>
    <w:rsid w:val="00E701AB"/>
    <w:rsid w:val="00E706BD"/>
    <w:rsid w:val="00E711D6"/>
    <w:rsid w:val="00E73CE5"/>
    <w:rsid w:val="00E77005"/>
    <w:rsid w:val="00E84425"/>
    <w:rsid w:val="00E85714"/>
    <w:rsid w:val="00E85927"/>
    <w:rsid w:val="00E85D14"/>
    <w:rsid w:val="00E85F07"/>
    <w:rsid w:val="00E92B16"/>
    <w:rsid w:val="00E94511"/>
    <w:rsid w:val="00E94747"/>
    <w:rsid w:val="00E9491A"/>
    <w:rsid w:val="00EA0E04"/>
    <w:rsid w:val="00EA1E03"/>
    <w:rsid w:val="00EA27BB"/>
    <w:rsid w:val="00EA443E"/>
    <w:rsid w:val="00EA6B2B"/>
    <w:rsid w:val="00EB09EC"/>
    <w:rsid w:val="00EB1F6A"/>
    <w:rsid w:val="00EB3563"/>
    <w:rsid w:val="00EB3D99"/>
    <w:rsid w:val="00EB62B8"/>
    <w:rsid w:val="00EB7C93"/>
    <w:rsid w:val="00EC027E"/>
    <w:rsid w:val="00EC1D8C"/>
    <w:rsid w:val="00EC2650"/>
    <w:rsid w:val="00ED2AF8"/>
    <w:rsid w:val="00ED53D9"/>
    <w:rsid w:val="00ED673E"/>
    <w:rsid w:val="00ED7A98"/>
    <w:rsid w:val="00EE12B3"/>
    <w:rsid w:val="00EE206F"/>
    <w:rsid w:val="00EE662B"/>
    <w:rsid w:val="00EF2F34"/>
    <w:rsid w:val="00EF78BD"/>
    <w:rsid w:val="00F00F21"/>
    <w:rsid w:val="00F01140"/>
    <w:rsid w:val="00F02505"/>
    <w:rsid w:val="00F0508D"/>
    <w:rsid w:val="00F05DE6"/>
    <w:rsid w:val="00F05F5A"/>
    <w:rsid w:val="00F073D1"/>
    <w:rsid w:val="00F12246"/>
    <w:rsid w:val="00F12925"/>
    <w:rsid w:val="00F14539"/>
    <w:rsid w:val="00F20AD9"/>
    <w:rsid w:val="00F229B0"/>
    <w:rsid w:val="00F2309C"/>
    <w:rsid w:val="00F24D9F"/>
    <w:rsid w:val="00F25417"/>
    <w:rsid w:val="00F2545E"/>
    <w:rsid w:val="00F27158"/>
    <w:rsid w:val="00F32C7D"/>
    <w:rsid w:val="00F347DB"/>
    <w:rsid w:val="00F3642F"/>
    <w:rsid w:val="00F405D1"/>
    <w:rsid w:val="00F416CB"/>
    <w:rsid w:val="00F42430"/>
    <w:rsid w:val="00F45366"/>
    <w:rsid w:val="00F45430"/>
    <w:rsid w:val="00F46111"/>
    <w:rsid w:val="00F46E15"/>
    <w:rsid w:val="00F507D5"/>
    <w:rsid w:val="00F52496"/>
    <w:rsid w:val="00F52C6D"/>
    <w:rsid w:val="00F52DA0"/>
    <w:rsid w:val="00F5376C"/>
    <w:rsid w:val="00F543C1"/>
    <w:rsid w:val="00F5453D"/>
    <w:rsid w:val="00F54732"/>
    <w:rsid w:val="00F548A3"/>
    <w:rsid w:val="00F55181"/>
    <w:rsid w:val="00F55F24"/>
    <w:rsid w:val="00F576C8"/>
    <w:rsid w:val="00F6031E"/>
    <w:rsid w:val="00F60DFB"/>
    <w:rsid w:val="00F627C2"/>
    <w:rsid w:val="00F62FC4"/>
    <w:rsid w:val="00F6414D"/>
    <w:rsid w:val="00F64721"/>
    <w:rsid w:val="00F64AEB"/>
    <w:rsid w:val="00F654AA"/>
    <w:rsid w:val="00F66431"/>
    <w:rsid w:val="00F6749F"/>
    <w:rsid w:val="00F71240"/>
    <w:rsid w:val="00F71453"/>
    <w:rsid w:val="00F716E9"/>
    <w:rsid w:val="00F725C7"/>
    <w:rsid w:val="00F7403A"/>
    <w:rsid w:val="00F752B3"/>
    <w:rsid w:val="00F77807"/>
    <w:rsid w:val="00F81819"/>
    <w:rsid w:val="00F81B9D"/>
    <w:rsid w:val="00F85CB2"/>
    <w:rsid w:val="00F90239"/>
    <w:rsid w:val="00F94ECD"/>
    <w:rsid w:val="00F975E9"/>
    <w:rsid w:val="00FA0964"/>
    <w:rsid w:val="00FA195A"/>
    <w:rsid w:val="00FA19D6"/>
    <w:rsid w:val="00FA2850"/>
    <w:rsid w:val="00FA39F2"/>
    <w:rsid w:val="00FB007D"/>
    <w:rsid w:val="00FB0B8C"/>
    <w:rsid w:val="00FB4A89"/>
    <w:rsid w:val="00FB7177"/>
    <w:rsid w:val="00FC1BBA"/>
    <w:rsid w:val="00FC2B1B"/>
    <w:rsid w:val="00FC39E9"/>
    <w:rsid w:val="00FC573C"/>
    <w:rsid w:val="00FC7F74"/>
    <w:rsid w:val="00FD104E"/>
    <w:rsid w:val="00FD14D4"/>
    <w:rsid w:val="00FD2110"/>
    <w:rsid w:val="00FD36B0"/>
    <w:rsid w:val="00FD4E01"/>
    <w:rsid w:val="00FD5262"/>
    <w:rsid w:val="00FD7657"/>
    <w:rsid w:val="00FE1E69"/>
    <w:rsid w:val="00FE2AB4"/>
    <w:rsid w:val="00FE2B10"/>
    <w:rsid w:val="00FE3A08"/>
    <w:rsid w:val="00FE5E9E"/>
    <w:rsid w:val="00FE7FBE"/>
    <w:rsid w:val="00FF1698"/>
    <w:rsid w:val="00FF2AAA"/>
    <w:rsid w:val="00FF446E"/>
    <w:rsid w:val="00FF5989"/>
    <w:rsid w:val="00FF6643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59586"/>
  <w15:docId w15:val="{F15605D1-2695-344F-8477-744C22C85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Georgia" w:cs="Times New Roman"/>
        <w:sz w:val="24"/>
        <w:szCs w:val="24"/>
        <w:lang w:val="en-US" w:eastAsia="en-US" w:bidi="ar-SA"/>
      </w:rPr>
    </w:rPrDefault>
    <w:pPrDefault>
      <w:pPr>
        <w:spacing w:after="320" w:line="320" w:lineRule="exact"/>
      </w:pPr>
    </w:pPrDefault>
  </w:docDefaults>
  <w:latentStyles w:defLockedState="1" w:defUIPriority="0" w:defSemiHidden="0" w:defUnhideWhenUsed="0" w:defQFormat="0" w:count="376">
    <w:lsdException w:name="Normal" w:locked="0" w:qFormat="1"/>
    <w:lsdException w:name="heading 1" w:locked="0" w:uiPriority="9" w:qFormat="1"/>
    <w:lsdException w:name="heading 2" w:locked="0" w:uiPriority="9" w:qFormat="1"/>
    <w:lsdException w:name="heading 3" w:locked="0" w:uiPriority="9" w:qFormat="1"/>
    <w:lsdException w:name="heading 4" w:locked="0" w:uiPriority="9" w:qFormat="1"/>
    <w:lsdException w:name="heading 5" w:locked="0"/>
    <w:lsdException w:name="heading 6" w:semiHidden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 w:qFormat="1"/>
    <w:lsdException w:name="toc 2" w:locked="0" w:semiHidden="1" w:uiPriority="39" w:unhideWhenUsed="1" w:qFormat="1"/>
    <w:lsdException w:name="toc 3" w:locked="0" w:semiHidden="1" w:uiPriority="39" w:unhideWhenUsed="1" w:qFormat="1"/>
    <w:lsdException w:name="toc 4" w:locked="0" w:semiHidden="1" w:uiPriority="39" w:unhideWhenUsed="1"/>
    <w:lsdException w:name="toc 5" w:locked="0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locked="0" w:semiHidden="1" w:unhideWhenUsed="1"/>
    <w:lsdException w:name="footnote text" w:locked="0" w:semiHidden="1" w:uiPriority="99" w:unhideWhenUsed="1" w:qFormat="1"/>
    <w:lsdException w:name="annotation text" w:semiHidden="1" w:uiPriority="99" w:unhideWhenUsed="1"/>
    <w:lsdException w:name="header" w:locked="0" w:semiHidden="1" w:uiPriority="99" w:unhideWhenUsed="1" w:qFormat="1"/>
    <w:lsdException w:name="footer" w:locked="0" w:semiHidden="1" w:uiPriority="99" w:unhideWhenUsed="1" w:qFormat="1"/>
    <w:lsdException w:name="index heading" w:semiHidden="1" w:unhideWhenUsed="1"/>
    <w:lsdException w:name="caption" w:locked="0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locked="0" w:semiHidden="1" w:unhideWhenUsed="1"/>
    <w:lsdException w:name="endnote reference" w:semiHidden="1" w:uiPriority="99" w:unhideWhenUsed="1"/>
    <w:lsdException w:name="endnote text" w:semiHidden="1" w:uiPriority="99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0" w:semiHidden="1" w:unhideWhenUsed="1"/>
    <w:lsdException w:name="List Bullet" w:locked="0" w:semiHidden="1" w:unhideWhenUsed="1" w:qFormat="1"/>
    <w:lsdException w:name="List Number" w:locked="0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locked="0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locked="0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semiHidden="1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locked="0" w:qFormat="1"/>
    <w:lsdException w:name="Body Text First Indent" w:semiHidden="1"/>
    <w:lsdException w:name="Body Text First Indent 2" w:semiHidden="1" w:unhideWhenUsed="1"/>
    <w:lsdException w:name="Note Heading" w:locked="0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locked="0" w:semiHidden="1" w:uiPriority="99" w:unhideWhenUsed="1"/>
    <w:lsdException w:name="Strong" w:semiHidden="1" w:uiPriority="22" w:qFormat="1"/>
    <w:lsdException w:name="Emphasis" w:locked="0" w:uiPriority="20" w:qFormat="1"/>
    <w:lsdException w:name="Document Map" w:semiHidden="1" w:uiPriority="99" w:unhideWhenUsed="1"/>
    <w:lsdException w:name="Plain Text" w:locked="0" w:semiHidden="1" w:uiPriority="99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iPriority="99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semiHidden="1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locked="0" w:semiHidden="1" w:uiPriority="99"/>
    <w:lsdException w:name="List Paragraph" w:locked="0" w:uiPriority="34" w:qFormat="1"/>
    <w:lsdException w:name="Quote" w:locked="0"/>
    <w:lsdException w:name="Intense Quote" w:semiHidden="1"/>
    <w:lsdException w:name="Medium List 2 Accent 1"/>
    <w:lsdException w:name="Medium Grid 1 Accent 1" w:uiPriority="62"/>
    <w:lsdException w:name="Medium Grid 2 Accent 1"/>
    <w:lsdException w:name="Medium Grid 3 Accent 1"/>
    <w:lsdException w:name="Dark List Accent 1" w:uiPriority="65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 w:uiPriority="60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CB2496"/>
    <w:pPr>
      <w:spacing w:before="120" w:after="200" w:line="320" w:lineRule="atLeast"/>
    </w:pPr>
    <w:rPr>
      <w:rFonts w:ascii="Amazon Ember" w:hAnsi="Amazon Ember"/>
      <w:color w:val="232F3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025"/>
    <w:pPr>
      <w:keepNext/>
      <w:pageBreakBefore/>
      <w:spacing w:before="360" w:after="160" w:line="560" w:lineRule="atLeast"/>
      <w:outlineLvl w:val="0"/>
    </w:pPr>
    <w:rPr>
      <w:rFonts w:cs="Arial"/>
      <w:color w:val="FF990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rsid w:val="001534E8"/>
    <w:pPr>
      <w:keepNext/>
      <w:keepLines/>
      <w:spacing w:before="240" w:after="160" w:line="480" w:lineRule="atLeast"/>
      <w:outlineLvl w:val="1"/>
    </w:pPr>
    <w:rPr>
      <w:rFonts w:eastAsiaTheme="majorEastAsia" w:cstheme="majorBidi"/>
      <w:b/>
      <w:bCs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B11C7"/>
    <w:pPr>
      <w:keepNext/>
      <w:keepLines/>
      <w:spacing w:before="360" w:after="120"/>
      <w:outlineLvl w:val="2"/>
    </w:pPr>
    <w:rPr>
      <w:rFonts w:eastAsiaTheme="majorEastAsia" w:cs="Times New Roman (Headings CS)"/>
      <w:b/>
      <w:bCs/>
      <w:color w:val="365F9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1534E8"/>
    <w:pPr>
      <w:keepNext/>
      <w:keepLines/>
      <w:spacing w:before="280" w:after="40" w:line="280" w:lineRule="exact"/>
      <w:outlineLvl w:val="3"/>
    </w:pPr>
    <w:rPr>
      <w:rFonts w:cs="Arial"/>
      <w:b/>
      <w:bCs/>
      <w:iCs/>
    </w:rPr>
  </w:style>
  <w:style w:type="paragraph" w:styleId="Heading5">
    <w:name w:val="heading 5"/>
    <w:basedOn w:val="Normal"/>
    <w:next w:val="Normal"/>
    <w:link w:val="Heading5Char"/>
    <w:unhideWhenUsed/>
    <w:rsid w:val="001534E8"/>
    <w:pPr>
      <w:keepNext/>
      <w:keepLines/>
      <w:spacing w:after="0"/>
      <w:outlineLvl w:val="4"/>
    </w:pPr>
    <w:rPr>
      <w:rFonts w:eastAsiaTheme="majorEastAsia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025"/>
    <w:rPr>
      <w:rFonts w:ascii="Amazon Ember" w:hAnsi="Amazon Ember" w:cs="Arial"/>
      <w:color w:val="FF9900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1534E8"/>
    <w:rPr>
      <w:rFonts w:ascii="Helvetica" w:eastAsiaTheme="majorEastAsia" w:hAnsi="Helvetica" w:cstheme="majorBidi"/>
      <w:b/>
      <w:bCs/>
      <w:color w:val="232F3E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11C7"/>
    <w:rPr>
      <w:rFonts w:ascii="Amazon Ember" w:eastAsiaTheme="majorEastAsia" w:hAnsi="Amazon Ember" w:cs="Times New Roman (Headings CS)"/>
      <w:b/>
      <w:bCs/>
      <w:color w:val="365F9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34E8"/>
    <w:rPr>
      <w:rFonts w:ascii="Helvetica" w:hAnsi="Helvetica" w:cs="Arial"/>
      <w:b/>
      <w:bCs/>
      <w:iCs/>
      <w:color w:val="232F3E"/>
    </w:rPr>
  </w:style>
  <w:style w:type="character" w:customStyle="1" w:styleId="Heading5Char">
    <w:name w:val="Heading 5 Char"/>
    <w:basedOn w:val="DefaultParagraphFont"/>
    <w:link w:val="Heading5"/>
    <w:rsid w:val="001534E8"/>
    <w:rPr>
      <w:rFonts w:ascii="Helvetica" w:eastAsiaTheme="majorEastAsia" w:hAnsi="Helvetica" w:cstheme="majorBidi"/>
      <w:color w:val="243F60" w:themeColor="accent1" w:themeShade="7F"/>
    </w:rPr>
  </w:style>
  <w:style w:type="paragraph" w:customStyle="1" w:styleId="Body">
    <w:name w:val="Body"/>
    <w:basedOn w:val="Normal"/>
    <w:link w:val="BodyChar"/>
    <w:semiHidden/>
    <w:qFormat/>
    <w:rsid w:val="001534E8"/>
    <w:rPr>
      <w:rFonts w:cs="Arial"/>
      <w:color w:val="262626" w:themeColor="text1" w:themeTint="D9"/>
      <w:szCs w:val="22"/>
    </w:rPr>
  </w:style>
  <w:style w:type="character" w:customStyle="1" w:styleId="BodyChar">
    <w:name w:val="Body Char"/>
    <w:basedOn w:val="DefaultParagraphFont"/>
    <w:link w:val="Body"/>
    <w:semiHidden/>
    <w:rsid w:val="001534E8"/>
    <w:rPr>
      <w:rFonts w:ascii="Helvetica" w:hAnsi="Helvetica" w:cs="Arial"/>
      <w:color w:val="262626" w:themeColor="text1" w:themeTint="D9"/>
      <w:szCs w:val="22"/>
    </w:rPr>
  </w:style>
  <w:style w:type="paragraph" w:styleId="Header">
    <w:name w:val="header"/>
    <w:basedOn w:val="Normal"/>
    <w:link w:val="HeaderChar"/>
    <w:uiPriority w:val="99"/>
    <w:qFormat/>
    <w:rsid w:val="001534E8"/>
    <w:pPr>
      <w:tabs>
        <w:tab w:val="right" w:pos="9360"/>
      </w:tabs>
      <w:spacing w:before="280"/>
    </w:pPr>
    <w:rPr>
      <w:i/>
      <w:kern w:val="28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534E8"/>
    <w:rPr>
      <w:rFonts w:ascii="Helvetica" w:hAnsi="Helvetica"/>
      <w:i/>
      <w:color w:val="232F3E"/>
      <w:kern w:val="28"/>
      <w:sz w:val="20"/>
    </w:rPr>
  </w:style>
  <w:style w:type="paragraph" w:styleId="Footer">
    <w:name w:val="footer"/>
    <w:basedOn w:val="Normal"/>
    <w:link w:val="FooterChar"/>
    <w:uiPriority w:val="99"/>
    <w:qFormat/>
    <w:rsid w:val="001534E8"/>
    <w:pPr>
      <w:tabs>
        <w:tab w:val="right" w:pos="9360"/>
      </w:tabs>
      <w:spacing w:before="480" w:after="0"/>
    </w:pPr>
    <w:rPr>
      <w:kern w:val="28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534E8"/>
    <w:rPr>
      <w:rFonts w:ascii="Helvetica" w:hAnsi="Helvetica"/>
      <w:color w:val="232F3E"/>
      <w:kern w:val="28"/>
      <w:sz w:val="20"/>
      <w:szCs w:val="20"/>
    </w:rPr>
  </w:style>
  <w:style w:type="table" w:styleId="TableGrid">
    <w:name w:val="Table Grid"/>
    <w:basedOn w:val="TableNormal"/>
    <w:uiPriority w:val="39"/>
    <w:locked/>
    <w:rsid w:val="001534E8"/>
    <w:tblPr>
      <w:tblCellSpacing w:w="7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115" w:type="dxa"/>
        <w:right w:w="115" w:type="dxa"/>
      </w:tblCellMar>
    </w:tblPr>
    <w:trPr>
      <w:tblHeader/>
      <w:tblCellSpacing w:w="7" w:type="dxa"/>
    </w:trPr>
  </w:style>
  <w:style w:type="table" w:customStyle="1" w:styleId="AmazonTable">
    <w:name w:val="Amazon Table"/>
    <w:basedOn w:val="TableGrid"/>
    <w:qFormat/>
    <w:rsid w:val="001534E8"/>
    <w:rPr>
      <w:rFonts w:asciiTheme="minorHAnsi" w:hAnsiTheme="minorHAnsi"/>
      <w:sz w:val="22"/>
    </w:rPr>
    <w:tblPr>
      <w:tblStyleRowBandSize w:val="1"/>
    </w:tblPr>
    <w:tblStylePr w:type="firstRow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jc w:val="left"/>
        <w:outlineLvl w:val="9"/>
      </w:pPr>
      <w:rPr>
        <w:rFonts w:asciiTheme="minorHAnsi" w:hAnsiTheme="minorHAnsi"/>
        <w:b/>
        <w:color w:val="FF9900"/>
        <w:sz w:val="24"/>
      </w:rPr>
      <w:tblPr/>
      <w:tcPr>
        <w:shd w:val="clear" w:color="auto" w:fill="146EB4"/>
      </w:tcPr>
    </w:tblStylePr>
    <w:tblStylePr w:type="firstCol">
      <w:rPr>
        <w:rFonts w:asciiTheme="minorHAnsi" w:hAnsiTheme="minorHAnsi"/>
        <w:b/>
        <w:sz w:val="22"/>
      </w:rPr>
    </w:tblStylePr>
    <w:tblStylePr w:type="band1Horz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</w:pPr>
      <w:rPr>
        <w:rFonts w:asciiTheme="minorHAnsi" w:hAnsiTheme="minorHAnsi"/>
        <w:color w:val="FF9900"/>
        <w:sz w:val="22"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jc w:val="left"/>
        <w:outlineLvl w:val="9"/>
      </w:pPr>
      <w:rPr>
        <w:rFonts w:asciiTheme="minorHAnsi" w:hAnsiTheme="minorHAnsi"/>
        <w:sz w:val="22"/>
      </w:rPr>
    </w:tblStylePr>
  </w:style>
  <w:style w:type="paragraph" w:customStyle="1" w:styleId="CodeSnippet">
    <w:name w:val="Code Snippet"/>
    <w:basedOn w:val="Normal"/>
    <w:qFormat/>
    <w:rsid w:val="001534E8"/>
    <w:pPr>
      <w:pBdr>
        <w:top w:val="single" w:sz="2" w:space="10" w:color="FFFFFF" w:themeColor="background1"/>
        <w:left w:val="single" w:sz="2" w:space="12" w:color="FFFFFF" w:themeColor="background1"/>
        <w:bottom w:val="single" w:sz="2" w:space="12" w:color="FFFFFF" w:themeColor="background1"/>
        <w:right w:val="single" w:sz="2" w:space="10" w:color="FFFFFF" w:themeColor="background1"/>
      </w:pBdr>
      <w:shd w:val="clear" w:color="auto" w:fill="E6E7E8"/>
      <w:spacing w:line="280" w:lineRule="atLeast"/>
      <w:ind w:left="360" w:right="144"/>
      <w:contextualSpacing/>
    </w:pPr>
    <w:rPr>
      <w:rFonts w:ascii="Courier New" w:hAnsi="Courier New"/>
      <w:sz w:val="22"/>
    </w:rPr>
  </w:style>
  <w:style w:type="paragraph" w:customStyle="1" w:styleId="Bullet1">
    <w:name w:val="Bullet1"/>
    <w:link w:val="Bullet1Char"/>
    <w:autoRedefine/>
    <w:semiHidden/>
    <w:qFormat/>
    <w:rsid w:val="001534E8"/>
    <w:pPr>
      <w:numPr>
        <w:numId w:val="2"/>
      </w:numPr>
      <w:spacing w:after="120"/>
    </w:pPr>
    <w:rPr>
      <w:rFonts w:asciiTheme="minorHAnsi" w:eastAsia="Batang" w:hAnsiTheme="minorHAnsi" w:cs="Arial"/>
      <w:color w:val="262626" w:themeColor="text1" w:themeTint="D9"/>
      <w:sz w:val="22"/>
      <w:lang w:eastAsia="ko-KR"/>
    </w:rPr>
  </w:style>
  <w:style w:type="character" w:customStyle="1" w:styleId="Bullet1Char">
    <w:name w:val="Bullet1 Char"/>
    <w:basedOn w:val="DefaultParagraphFont"/>
    <w:link w:val="Bullet1"/>
    <w:semiHidden/>
    <w:rsid w:val="001534E8"/>
    <w:rPr>
      <w:rFonts w:asciiTheme="minorHAnsi" w:eastAsia="Batang" w:hAnsiTheme="minorHAnsi" w:cs="Arial"/>
      <w:color w:val="262626" w:themeColor="text1" w:themeTint="D9"/>
      <w:sz w:val="22"/>
      <w:lang w:eastAsia="ko-KR"/>
    </w:rPr>
  </w:style>
  <w:style w:type="paragraph" w:customStyle="1" w:styleId="Bullet2">
    <w:name w:val="Bullet2"/>
    <w:basedOn w:val="Bullet1"/>
    <w:link w:val="Bullet2Char"/>
    <w:semiHidden/>
    <w:qFormat/>
    <w:rsid w:val="001534E8"/>
    <w:pPr>
      <w:numPr>
        <w:ilvl w:val="1"/>
        <w:numId w:val="1"/>
      </w:numPr>
    </w:pPr>
  </w:style>
  <w:style w:type="character" w:customStyle="1" w:styleId="Bullet2Char">
    <w:name w:val="Bullet2 Char"/>
    <w:basedOn w:val="Bullet1Char"/>
    <w:link w:val="Bullet2"/>
    <w:semiHidden/>
    <w:rsid w:val="001534E8"/>
    <w:rPr>
      <w:rFonts w:asciiTheme="minorHAnsi" w:eastAsia="Batang" w:hAnsiTheme="minorHAnsi" w:cs="Arial"/>
      <w:color w:val="262626" w:themeColor="text1" w:themeTint="D9"/>
      <w:sz w:val="22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locked/>
    <w:rsid w:val="001534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4E8"/>
    <w:rPr>
      <w:rFonts w:ascii="Tahoma" w:hAnsi="Tahoma" w:cs="Tahoma"/>
      <w:color w:val="232F3E"/>
      <w:sz w:val="16"/>
      <w:szCs w:val="16"/>
    </w:rPr>
  </w:style>
  <w:style w:type="paragraph" w:customStyle="1" w:styleId="Cover-Title">
    <w:name w:val="Cover - Title"/>
    <w:basedOn w:val="Normal"/>
    <w:next w:val="Cover-Subtitle"/>
    <w:qFormat/>
    <w:rsid w:val="001534E8"/>
    <w:pPr>
      <w:spacing w:before="2200" w:after="160" w:line="720" w:lineRule="exact"/>
      <w:jc w:val="center"/>
    </w:pPr>
    <w:rPr>
      <w:rFonts w:eastAsiaTheme="majorEastAsia" w:cstheme="majorBidi"/>
      <w:bCs/>
      <w:color w:val="FF9900"/>
      <w:kern w:val="28"/>
      <w:sz w:val="64"/>
      <w:szCs w:val="32"/>
    </w:rPr>
  </w:style>
  <w:style w:type="paragraph" w:customStyle="1" w:styleId="Cover-Subtitle">
    <w:name w:val="Cover - Subtitle"/>
    <w:basedOn w:val="Normal"/>
    <w:next w:val="Normal"/>
    <w:qFormat/>
    <w:rsid w:val="001534E8"/>
    <w:pPr>
      <w:spacing w:after="960" w:line="480" w:lineRule="exact"/>
      <w:jc w:val="center"/>
    </w:pPr>
    <w:rPr>
      <w:rFonts w:eastAsiaTheme="majorEastAsia" w:cstheme="majorBidi"/>
      <w:bCs/>
      <w:kern w:val="28"/>
      <w:sz w:val="32"/>
      <w:szCs w:val="32"/>
    </w:rPr>
  </w:style>
  <w:style w:type="paragraph" w:customStyle="1" w:styleId="InsetQuote">
    <w:name w:val="Inset Quote"/>
    <w:basedOn w:val="Normal"/>
    <w:next w:val="Normal"/>
    <w:qFormat/>
    <w:rsid w:val="001534E8"/>
    <w:pPr>
      <w:pBdr>
        <w:top w:val="wave" w:sz="6" w:space="10" w:color="FFFFFF" w:themeColor="background1"/>
        <w:left w:val="wave" w:sz="6" w:space="12" w:color="FFFFFF" w:themeColor="background1"/>
        <w:bottom w:val="wave" w:sz="6" w:space="12" w:color="FFFFFF" w:themeColor="background1"/>
        <w:right w:val="wave" w:sz="6" w:space="10" w:color="FFFFFF" w:themeColor="background1"/>
      </w:pBdr>
      <w:shd w:val="clear" w:color="auto" w:fill="E6E7E8"/>
      <w:spacing w:line="240" w:lineRule="auto"/>
      <w:ind w:left="360" w:right="360"/>
    </w:pPr>
    <w:rPr>
      <w:rFonts w:cs="Arial"/>
      <w:szCs w:val="22"/>
    </w:rPr>
  </w:style>
  <w:style w:type="paragraph" w:customStyle="1" w:styleId="FigureCaption">
    <w:name w:val="Figure Caption"/>
    <w:next w:val="Body"/>
    <w:semiHidden/>
    <w:qFormat/>
    <w:rsid w:val="001534E8"/>
    <w:pPr>
      <w:spacing w:before="120" w:after="240"/>
      <w:ind w:left="1008" w:right="1008"/>
      <w:jc w:val="center"/>
    </w:pPr>
    <w:rPr>
      <w:rFonts w:asciiTheme="minorHAnsi" w:hAnsiTheme="minorHAnsi" w:cs="Arial"/>
      <w:i/>
      <w:color w:val="262626" w:themeColor="text1" w:themeTint="D9"/>
      <w:kern w:val="28"/>
      <w:sz w:val="16"/>
      <w:szCs w:val="22"/>
    </w:rPr>
  </w:style>
  <w:style w:type="character" w:styleId="Hyperlink">
    <w:name w:val="Hyperlink"/>
    <w:basedOn w:val="DefaultParagraphFont"/>
    <w:uiPriority w:val="99"/>
    <w:unhideWhenUsed/>
    <w:qFormat/>
    <w:locked/>
    <w:rsid w:val="001534E8"/>
    <w:rPr>
      <w:color w:val="007DBC"/>
      <w:u w:val="single"/>
    </w:rPr>
  </w:style>
  <w:style w:type="character" w:styleId="Emphasis">
    <w:name w:val="Emphasis"/>
    <w:basedOn w:val="DefaultParagraphFont"/>
    <w:uiPriority w:val="20"/>
    <w:qFormat/>
    <w:rsid w:val="001534E8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qFormat/>
    <w:rsid w:val="001534E8"/>
    <w:pPr>
      <w:spacing w:after="80" w:line="280" w:lineRule="atLeast"/>
      <w:ind w:left="101" w:hanging="101"/>
    </w:pPr>
    <w:rPr>
      <w:rFonts w:eastAsia="Calibri"/>
      <w:spacing w:val="4"/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534E8"/>
    <w:rPr>
      <w:rFonts w:ascii="Helvetica" w:eastAsia="Calibri" w:hAnsi="Helvetica"/>
      <w:color w:val="232F3E"/>
      <w:spacing w:val="4"/>
      <w:sz w:val="22"/>
      <w:szCs w:val="20"/>
    </w:rPr>
  </w:style>
  <w:style w:type="character" w:styleId="FootnoteReference">
    <w:name w:val="footnote reference"/>
    <w:basedOn w:val="DefaultParagraphFont"/>
    <w:uiPriority w:val="99"/>
    <w:semiHidden/>
    <w:rsid w:val="001534E8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rsid w:val="001534E8"/>
    <w:rPr>
      <w:color w:val="800080"/>
      <w:u w:val="single"/>
    </w:rPr>
  </w:style>
  <w:style w:type="paragraph" w:styleId="Caption">
    <w:name w:val="caption"/>
    <w:basedOn w:val="Normal"/>
    <w:next w:val="Normal"/>
    <w:uiPriority w:val="99"/>
    <w:qFormat/>
    <w:rsid w:val="001534E8"/>
    <w:pPr>
      <w:spacing w:before="160"/>
      <w:jc w:val="center"/>
    </w:pPr>
    <w:rPr>
      <w:rFonts w:eastAsia="Calibri"/>
      <w:bCs/>
      <w:i/>
      <w:color w:val="auto"/>
      <w:sz w:val="22"/>
      <w:szCs w:val="18"/>
    </w:rPr>
  </w:style>
  <w:style w:type="table" w:customStyle="1" w:styleId="IntenseQuote1">
    <w:name w:val="Intense Quote1"/>
    <w:basedOn w:val="TableNormal"/>
    <w:uiPriority w:val="60"/>
    <w:qFormat/>
    <w:rsid w:val="001534E8"/>
    <w:rPr>
      <w:color w:val="365F91"/>
      <w:sz w:val="20"/>
      <w:szCs w:val="2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DarkList-Accent1">
    <w:name w:val="Dark List Accent 1"/>
    <w:basedOn w:val="TableNormal"/>
    <w:uiPriority w:val="65"/>
    <w:locked/>
    <w:rsid w:val="001534E8"/>
    <w:rPr>
      <w:rFonts w:ascii="Calibri" w:eastAsia="Calibri" w:hAnsi="Calibri"/>
      <w:color w:val="000000"/>
      <w:sz w:val="20"/>
      <w:szCs w:val="2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Helv" w:eastAsia="Times New Roman" w:hAnsi="Helv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Grid1-Accent1">
    <w:name w:val="Medium Grid 1 Accent 1"/>
    <w:basedOn w:val="TableNormal"/>
    <w:uiPriority w:val="62"/>
    <w:locked/>
    <w:rsid w:val="001534E8"/>
    <w:rPr>
      <w:rFonts w:ascii="Calibri" w:eastAsia="Calibri" w:hAnsi="Calibri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Helv" w:eastAsia="Times New Roman" w:hAnsi="Helv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Helv" w:eastAsia="Times New Roman" w:hAnsi="Helv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Helv" w:eastAsia="Times New Roman" w:hAnsi="Helv" w:cs="Times New Roman"/>
        <w:b/>
        <w:bCs/>
      </w:rPr>
    </w:tblStylePr>
    <w:tblStylePr w:type="lastCol">
      <w:rPr>
        <w:rFonts w:ascii="Helv" w:eastAsia="Times New Roman" w:hAnsi="Helv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1534E8"/>
    <w:rPr>
      <w:rFonts w:ascii="Calibri" w:eastAsia="Calibri" w:hAnsi="Calibri"/>
      <w:sz w:val="20"/>
      <w:szCs w:val="2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locked/>
    <w:rsid w:val="001534E8"/>
    <w:rPr>
      <w:rFonts w:ascii="Calibri" w:eastAsia="Calibri" w:hAnsi="Calibri"/>
      <w:color w:val="31849B"/>
      <w:sz w:val="20"/>
      <w:szCs w:val="2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LightShading-Accent11">
    <w:name w:val="Light Shading - Accent 11"/>
    <w:basedOn w:val="TableNormal"/>
    <w:uiPriority w:val="60"/>
    <w:rsid w:val="001534E8"/>
    <w:rPr>
      <w:rFonts w:ascii="Calibri" w:eastAsia="Calibri" w:hAnsi="Calibri"/>
      <w:color w:val="365F91"/>
      <w:sz w:val="20"/>
      <w:szCs w:val="2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TOC1">
    <w:name w:val="toc 1"/>
    <w:basedOn w:val="Normal"/>
    <w:next w:val="Normal"/>
    <w:autoRedefine/>
    <w:uiPriority w:val="39"/>
    <w:unhideWhenUsed/>
    <w:qFormat/>
    <w:rsid w:val="001534E8"/>
    <w:pPr>
      <w:spacing w:after="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534E8"/>
    <w:pPr>
      <w:spacing w:after="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customStyle="1" w:styleId="caps">
    <w:name w:val="caps"/>
    <w:basedOn w:val="DefaultParagraphFont"/>
    <w:semiHidden/>
    <w:rsid w:val="001534E8"/>
  </w:style>
  <w:style w:type="paragraph" w:styleId="ListParagraph">
    <w:name w:val="List Paragraph"/>
    <w:basedOn w:val="Normal"/>
    <w:uiPriority w:val="34"/>
    <w:qFormat/>
    <w:rsid w:val="001534E8"/>
    <w:pPr>
      <w:keepLines/>
      <w:spacing w:after="160"/>
      <w:ind w:left="720"/>
    </w:pPr>
  </w:style>
  <w:style w:type="paragraph" w:styleId="Revision">
    <w:name w:val="Revision"/>
    <w:hidden/>
    <w:uiPriority w:val="99"/>
    <w:rsid w:val="001534E8"/>
    <w:rPr>
      <w:rFonts w:ascii="Calibri" w:eastAsia="Calibri" w:hAnsi="Calibri"/>
      <w:sz w:val="22"/>
      <w:szCs w:val="22"/>
    </w:rPr>
  </w:style>
  <w:style w:type="paragraph" w:customStyle="1" w:styleId="Bullet3">
    <w:name w:val="Bullet 3"/>
    <w:basedOn w:val="Normal"/>
    <w:autoRedefine/>
    <w:semiHidden/>
    <w:rsid w:val="001534E8"/>
    <w:pPr>
      <w:spacing w:after="0"/>
      <w:ind w:left="1440" w:hanging="360"/>
    </w:pPr>
    <w:rPr>
      <w:rFonts w:ascii="Verdana" w:hAnsi="Verdana"/>
      <w:i/>
      <w:sz w:val="20"/>
      <w:szCs w:val="20"/>
      <w:lang w:eastAsia="ja-JP"/>
    </w:rPr>
  </w:style>
  <w:style w:type="character" w:customStyle="1" w:styleId="contributornametrigger">
    <w:name w:val="contributornametrigger"/>
    <w:basedOn w:val="DefaultParagraphFont"/>
    <w:semiHidden/>
    <w:rsid w:val="001534E8"/>
  </w:style>
  <w:style w:type="table" w:styleId="LightGrid-Accent1">
    <w:name w:val="Light Grid Accent 1"/>
    <w:basedOn w:val="TableNormal"/>
    <w:locked/>
    <w:rsid w:val="001534E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Run-inhead">
    <w:name w:val="Run-in head"/>
    <w:basedOn w:val="DefaultParagraphFont"/>
    <w:uiPriority w:val="1"/>
    <w:qFormat/>
    <w:rsid w:val="001534E8"/>
    <w:rPr>
      <w:rFonts w:ascii="Helvetica" w:hAnsi="Helvetica"/>
      <w:b/>
      <w:color w:val="232F3E"/>
    </w:rPr>
  </w:style>
  <w:style w:type="paragraph" w:styleId="ListNumber">
    <w:name w:val="List Number"/>
    <w:basedOn w:val="Normal"/>
    <w:qFormat/>
    <w:rsid w:val="001534E8"/>
    <w:pPr>
      <w:keepLines/>
      <w:numPr>
        <w:numId w:val="5"/>
      </w:numPr>
      <w:spacing w:after="140"/>
      <w:ind w:left="792" w:hanging="432"/>
    </w:pPr>
  </w:style>
  <w:style w:type="paragraph" w:styleId="ListBullet">
    <w:name w:val="List Bullet"/>
    <w:basedOn w:val="Normal"/>
    <w:qFormat/>
    <w:rsid w:val="001534E8"/>
    <w:pPr>
      <w:keepLines/>
      <w:numPr>
        <w:numId w:val="3"/>
      </w:numPr>
      <w:spacing w:after="160"/>
    </w:pPr>
  </w:style>
  <w:style w:type="paragraph" w:styleId="ListBullet2">
    <w:name w:val="List Bullet 2"/>
    <w:basedOn w:val="ListBullet"/>
    <w:qFormat/>
    <w:rsid w:val="001534E8"/>
    <w:pPr>
      <w:numPr>
        <w:numId w:val="4"/>
      </w:numPr>
      <w:ind w:left="1224" w:hanging="432"/>
    </w:pPr>
  </w:style>
  <w:style w:type="paragraph" w:styleId="Date">
    <w:name w:val="Date"/>
    <w:aliases w:val="Cover - Date"/>
    <w:basedOn w:val="Normal"/>
    <w:next w:val="Normal"/>
    <w:link w:val="DateChar"/>
    <w:qFormat/>
    <w:rsid w:val="001534E8"/>
    <w:pPr>
      <w:spacing w:before="280"/>
      <w:jc w:val="center"/>
    </w:pPr>
    <w:rPr>
      <w:i/>
    </w:rPr>
  </w:style>
  <w:style w:type="character" w:customStyle="1" w:styleId="DateChar">
    <w:name w:val="Date Char"/>
    <w:aliases w:val="Cover - Date Char"/>
    <w:basedOn w:val="DefaultParagraphFont"/>
    <w:link w:val="Date"/>
    <w:rsid w:val="001534E8"/>
    <w:rPr>
      <w:rFonts w:ascii="Helvetica" w:hAnsi="Helvetica"/>
      <w:i/>
      <w:color w:val="232F3E"/>
    </w:rPr>
  </w:style>
  <w:style w:type="paragraph" w:customStyle="1" w:styleId="TitlePagenote">
    <w:name w:val="Title Page note"/>
    <w:basedOn w:val="Normal"/>
    <w:semiHidden/>
    <w:qFormat/>
    <w:rsid w:val="001534E8"/>
    <w:pPr>
      <w:spacing w:before="420" w:after="0"/>
      <w:ind w:left="-1800"/>
      <w:jc w:val="center"/>
    </w:pPr>
    <w:rPr>
      <w:rFonts w:eastAsiaTheme="majorEastAsia"/>
    </w:rPr>
  </w:style>
  <w:style w:type="table" w:styleId="ColourfulShadingAccent1">
    <w:name w:val="Colorful Shading Accent 1"/>
    <w:basedOn w:val="TableNormal"/>
    <w:locked/>
    <w:rsid w:val="001534E8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customStyle="1" w:styleId="Tabletext">
    <w:name w:val="Table text"/>
    <w:basedOn w:val="Normal"/>
    <w:link w:val="TabletextChar"/>
    <w:qFormat/>
    <w:rsid w:val="001534E8"/>
    <w:pPr>
      <w:spacing w:before="60" w:after="60" w:line="280" w:lineRule="atLeast"/>
    </w:pPr>
    <w:rPr>
      <w:rFonts w:cs="Arial"/>
      <w:szCs w:val="22"/>
    </w:rPr>
  </w:style>
  <w:style w:type="character" w:customStyle="1" w:styleId="TabletextChar">
    <w:name w:val="Table text Char"/>
    <w:basedOn w:val="BodyChar"/>
    <w:link w:val="Tabletext"/>
    <w:rsid w:val="001534E8"/>
    <w:rPr>
      <w:rFonts w:ascii="Helvetica" w:hAnsi="Helvetica" w:cs="Arial"/>
      <w:color w:val="232F3E"/>
      <w:szCs w:val="22"/>
    </w:rPr>
  </w:style>
  <w:style w:type="paragraph" w:customStyle="1" w:styleId="Tablerow">
    <w:name w:val="Table row"/>
    <w:basedOn w:val="Tabletext"/>
    <w:semiHidden/>
    <w:qFormat/>
    <w:locked/>
    <w:rsid w:val="001534E8"/>
  </w:style>
  <w:style w:type="paragraph" w:styleId="ListNumber2">
    <w:name w:val="List Number 2"/>
    <w:basedOn w:val="ListNumber"/>
    <w:qFormat/>
    <w:rsid w:val="001534E8"/>
    <w:pPr>
      <w:numPr>
        <w:numId w:val="6"/>
      </w:numPr>
      <w:ind w:left="1224" w:hanging="432"/>
    </w:pPr>
  </w:style>
  <w:style w:type="table" w:styleId="LightList-Accent1">
    <w:name w:val="Light List Accent 1"/>
    <w:basedOn w:val="TableNormal"/>
    <w:locked/>
    <w:rsid w:val="001534E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AWS">
    <w:name w:val="AWS"/>
    <w:basedOn w:val="TableNormal"/>
    <w:uiPriority w:val="99"/>
    <w:rsid w:val="001534E8"/>
    <w:pPr>
      <w:keepLines/>
      <w:spacing w:before="80" w:after="80" w:line="260" w:lineRule="atLeast"/>
    </w:pPr>
    <w:rPr>
      <w:rFonts w:ascii="Amazon Ember" w:hAnsi="Amazon Ember"/>
      <w:sz w:val="22"/>
    </w:rPr>
    <w:tblPr>
      <w:tblStyleRowBandSize w:val="1"/>
      <w:tblStyleColBandSize w:val="1"/>
      <w:tblInd w:w="144" w:type="dxa"/>
      <w:tblBorders>
        <w:top w:val="single" w:sz="8" w:space="0" w:color="808080" w:themeColor="background1" w:themeShade="80"/>
        <w:bottom w:val="single" w:sz="8" w:space="0" w:color="808080" w:themeColor="background1" w:themeShade="80"/>
        <w:insideH w:val="single" w:sz="8" w:space="0" w:color="808080" w:themeColor="background1" w:themeShade="80"/>
      </w:tblBorders>
      <w:tblCellMar>
        <w:top w:w="29" w:type="dxa"/>
        <w:left w:w="115" w:type="dxa"/>
        <w:bottom w:w="29" w:type="dxa"/>
        <w:right w:w="115" w:type="dxa"/>
      </w:tblCellMar>
    </w:tblPr>
    <w:trPr>
      <w:cantSplit/>
    </w:trPr>
    <w:tblStylePr w:type="firstRow">
      <w:pPr>
        <w:jc w:val="left"/>
      </w:pPr>
      <w:rPr>
        <w:rFonts w:ascii="Amazon Ember" w:hAnsi="Amazon Ember"/>
        <w:b/>
      </w:rPr>
      <w:tblPr/>
      <w:trPr>
        <w:cantSplit w:val="0"/>
        <w:tblHeader/>
      </w:trPr>
      <w:tcPr>
        <w:shd w:val="clear" w:color="auto" w:fill="D9D9D9" w:themeFill="background1" w:themeFillShade="D9"/>
        <w:vAlign w:val="bottom"/>
      </w:tcPr>
    </w:tblStylePr>
    <w:tblStylePr w:type="lastRow">
      <w:tblPr/>
      <w:tcPr>
        <w:tcBorders>
          <w:insideH w:val="nil"/>
        </w:tcBorders>
      </w:tcPr>
    </w:tblStylePr>
    <w:tblStylePr w:type="firstCol">
      <w:rPr>
        <w:rFonts w:ascii="Amazon Ember" w:hAnsi="Amazon Ember"/>
        <w:b/>
      </w:rPr>
    </w:tblStylePr>
    <w:tblStylePr w:type="lastCol">
      <w:rPr>
        <w:rFonts w:ascii="Amazon Ember" w:hAnsi="Amazon Ember"/>
      </w:rPr>
    </w:tblStylePr>
  </w:style>
  <w:style w:type="table" w:styleId="LightList-Accent5">
    <w:name w:val="Light List Accent 5"/>
    <w:basedOn w:val="TableNormal"/>
    <w:locked/>
    <w:rsid w:val="001534E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CommentText">
    <w:name w:val="annotation text"/>
    <w:basedOn w:val="Normal"/>
    <w:link w:val="CommentTextChar"/>
    <w:uiPriority w:val="99"/>
    <w:semiHidden/>
    <w:locked/>
    <w:rsid w:val="001534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34E8"/>
    <w:rPr>
      <w:rFonts w:ascii="Helvetica" w:hAnsi="Helvetica"/>
      <w:color w:val="232F3E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locked/>
    <w:rsid w:val="001534E8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locked/>
    <w:rsid w:val="001534E8"/>
    <w:pPr>
      <w:spacing w:before="480" w:after="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szCs w:val="28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locked/>
    <w:rsid w:val="001534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34E8"/>
    <w:rPr>
      <w:rFonts w:ascii="Helvetica" w:hAnsi="Helvetica"/>
      <w:b/>
      <w:bCs/>
      <w:color w:val="232F3E"/>
      <w:sz w:val="20"/>
      <w:szCs w:val="20"/>
    </w:rPr>
  </w:style>
  <w:style w:type="paragraph" w:customStyle="1" w:styleId="InsetText">
    <w:name w:val="Inset Text"/>
    <w:basedOn w:val="InsetQuote"/>
    <w:qFormat/>
    <w:rsid w:val="001534E8"/>
    <w:pPr>
      <w:keepLines/>
      <w:pBdr>
        <w:top w:val="single" w:sz="8" w:space="10" w:color="D5DBDB"/>
        <w:left w:val="single" w:sz="8" w:space="10" w:color="D5DBDB"/>
        <w:bottom w:val="single" w:sz="8" w:space="12" w:color="D5DBDB"/>
        <w:right w:val="single" w:sz="8" w:space="10" w:color="D5DBDB"/>
      </w:pBdr>
      <w:shd w:val="clear" w:color="auto" w:fill="D5DBDB"/>
      <w:ind w:left="720" w:right="720"/>
    </w:pPr>
  </w:style>
  <w:style w:type="table" w:customStyle="1" w:styleId="Style1">
    <w:name w:val="Style1"/>
    <w:basedOn w:val="TableNormal"/>
    <w:uiPriority w:val="99"/>
    <w:rsid w:val="001534E8"/>
    <w:tblPr>
      <w:tblInd w:w="-2880" w:type="dxa"/>
    </w:tblPr>
  </w:style>
  <w:style w:type="paragraph" w:styleId="Subtitle">
    <w:name w:val="Subtitle"/>
    <w:basedOn w:val="Normal"/>
    <w:next w:val="Normal"/>
    <w:link w:val="SubtitleChar"/>
    <w:uiPriority w:val="11"/>
    <w:semiHidden/>
    <w:qFormat/>
    <w:locked/>
    <w:rsid w:val="001534E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534E8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EndnoteText">
    <w:name w:val="endnote text"/>
    <w:basedOn w:val="Normal"/>
    <w:link w:val="EndnoteTextChar"/>
    <w:uiPriority w:val="99"/>
    <w:qFormat/>
    <w:locked/>
    <w:rsid w:val="001534E8"/>
    <w:pPr>
      <w:spacing w:after="120"/>
      <w:ind w:left="173" w:hanging="173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534E8"/>
    <w:rPr>
      <w:rFonts w:ascii="Helvetica" w:hAnsi="Helvetica"/>
      <w:color w:val="232F3E"/>
      <w:szCs w:val="20"/>
    </w:rPr>
  </w:style>
  <w:style w:type="character" w:styleId="EndnoteReference">
    <w:name w:val="endnote reference"/>
    <w:basedOn w:val="DefaultParagraphFont"/>
    <w:uiPriority w:val="99"/>
    <w:semiHidden/>
    <w:locked/>
    <w:rsid w:val="001534E8"/>
    <w:rPr>
      <w:vertAlign w:val="superscript"/>
    </w:rPr>
  </w:style>
  <w:style w:type="paragraph" w:customStyle="1" w:styleId="Picture">
    <w:name w:val="Picture"/>
    <w:basedOn w:val="Normal"/>
    <w:next w:val="Caption"/>
    <w:qFormat/>
    <w:rsid w:val="001534E8"/>
    <w:pPr>
      <w:keepNext/>
      <w:keepLines/>
      <w:spacing w:before="140" w:after="140" w:line="240" w:lineRule="atLeast"/>
      <w:jc w:val="center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1534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4E8"/>
    <w:rPr>
      <w:rFonts w:ascii="Courier New" w:hAnsi="Courier New" w:cs="Courier New"/>
      <w:color w:val="232F3E"/>
      <w:sz w:val="20"/>
      <w:szCs w:val="20"/>
    </w:rPr>
  </w:style>
  <w:style w:type="character" w:styleId="PlaceholderText">
    <w:name w:val="Placeholder Text"/>
    <w:basedOn w:val="DefaultParagraphFont"/>
    <w:semiHidden/>
    <w:rsid w:val="001534E8"/>
    <w:rPr>
      <w:color w:val="808080"/>
    </w:rPr>
  </w:style>
  <w:style w:type="paragraph" w:customStyle="1" w:styleId="ListParagraph2">
    <w:name w:val="List Paragraph 2"/>
    <w:basedOn w:val="ListParagraph"/>
    <w:qFormat/>
    <w:rsid w:val="001534E8"/>
    <w:pPr>
      <w:ind w:left="1224"/>
    </w:pPr>
  </w:style>
  <w:style w:type="character" w:customStyle="1" w:styleId="Code">
    <w:name w:val="Code"/>
    <w:basedOn w:val="DefaultParagraphFont"/>
    <w:uiPriority w:val="1"/>
    <w:qFormat/>
    <w:rsid w:val="001534E8"/>
    <w:rPr>
      <w:rFonts w:ascii="Courier New" w:hAnsi="Courier New" w:cs="Courier New"/>
      <w:spacing w:val="-14"/>
      <w:sz w:val="25"/>
      <w:szCs w:val="25"/>
    </w:rPr>
  </w:style>
  <w:style w:type="paragraph" w:customStyle="1" w:styleId="Picture-NoCaption">
    <w:name w:val="Picture - No Caption"/>
    <w:basedOn w:val="Picture"/>
    <w:qFormat/>
    <w:rsid w:val="001534E8"/>
    <w:pPr>
      <w:keepNext w:val="0"/>
      <w:spacing w:after="240"/>
    </w:pPr>
  </w:style>
  <w:style w:type="paragraph" w:customStyle="1" w:styleId="FrontMatterH1">
    <w:name w:val="FrontMatterH1"/>
    <w:basedOn w:val="Heading1"/>
    <w:qFormat/>
    <w:rsid w:val="001534E8"/>
    <w:pPr>
      <w:outlineLvl w:val="9"/>
    </w:pPr>
  </w:style>
  <w:style w:type="paragraph" w:customStyle="1" w:styleId="Copyright">
    <w:name w:val="Copyright"/>
    <w:basedOn w:val="Normal"/>
    <w:qFormat/>
    <w:rsid w:val="001534E8"/>
    <w:pPr>
      <w:spacing w:before="800"/>
    </w:pPr>
  </w:style>
  <w:style w:type="character" w:styleId="UnresolvedMention">
    <w:name w:val="Unresolved Mention"/>
    <w:basedOn w:val="DefaultParagraphFont"/>
    <w:uiPriority w:val="99"/>
    <w:semiHidden/>
    <w:unhideWhenUsed/>
    <w:rsid w:val="001534E8"/>
    <w:rPr>
      <w:color w:val="605E5C"/>
      <w:shd w:val="clear" w:color="auto" w:fill="E1DFDD"/>
    </w:rPr>
  </w:style>
  <w:style w:type="paragraph" w:customStyle="1" w:styleId="AWSLogo">
    <w:name w:val="AWS Logo"/>
    <w:basedOn w:val="Picture"/>
    <w:qFormat/>
    <w:rsid w:val="001534E8"/>
    <w:pPr>
      <w:spacing w:before="3600" w:after="120"/>
    </w:pPr>
  </w:style>
  <w:style w:type="character" w:customStyle="1" w:styleId="X-Ref">
    <w:name w:val="X-Ref"/>
    <w:basedOn w:val="DefaultParagraphFont"/>
    <w:uiPriority w:val="1"/>
    <w:qFormat/>
    <w:rsid w:val="001534E8"/>
    <w:rPr>
      <w:i/>
      <w:color w:val="007DBC"/>
    </w:rPr>
  </w:style>
  <w:style w:type="character" w:customStyle="1" w:styleId="e24kjd">
    <w:name w:val="e24kjd"/>
    <w:basedOn w:val="DefaultParagraphFont"/>
    <w:rsid w:val="002006F7"/>
  </w:style>
  <w:style w:type="paragraph" w:customStyle="1" w:styleId="text-cardparagraph">
    <w:name w:val="text-card__paragraph"/>
    <w:basedOn w:val="Normal"/>
    <w:rsid w:val="002006F7"/>
    <w:pPr>
      <w:spacing w:before="100" w:beforeAutospacing="1" w:after="100" w:afterAutospacing="1" w:line="240" w:lineRule="auto"/>
    </w:pPr>
    <w:rPr>
      <w:rFonts w:ascii="Times New Roman" w:hAnsi="Times New Roman"/>
      <w:color w:val="auto"/>
      <w:lang w:val="fr-FR"/>
    </w:rPr>
  </w:style>
  <w:style w:type="table" w:styleId="TableGridLight">
    <w:name w:val="Grid Table Light"/>
    <w:basedOn w:val="TableNormal"/>
    <w:uiPriority w:val="40"/>
    <w:rsid w:val="002006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locked/>
    <w:rsid w:val="002006F7"/>
    <w:pPr>
      <w:spacing w:before="100" w:beforeAutospacing="1" w:after="100" w:afterAutospacing="1" w:line="240" w:lineRule="auto"/>
    </w:pPr>
    <w:rPr>
      <w:rFonts w:ascii="Times New Roman" w:hAnsi="Times New Roman"/>
      <w:color w:val="auto"/>
      <w:lang w:val="fr-FR"/>
    </w:rPr>
  </w:style>
  <w:style w:type="table" w:styleId="PlainTable1">
    <w:name w:val="Plain Table 1"/>
    <w:basedOn w:val="TableNormal"/>
    <w:uiPriority w:val="41"/>
    <w:rsid w:val="002006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locked/>
    <w:rsid w:val="002006F7"/>
    <w:rPr>
      <w:b/>
      <w:bCs/>
    </w:rPr>
  </w:style>
  <w:style w:type="character" w:customStyle="1" w:styleId="apple-converted-space">
    <w:name w:val="apple-converted-space"/>
    <w:basedOn w:val="DefaultParagraphFont"/>
    <w:rsid w:val="008F1535"/>
  </w:style>
  <w:style w:type="paragraph" w:customStyle="1" w:styleId="Legal">
    <w:name w:val="Legal"/>
    <w:basedOn w:val="Normal"/>
    <w:qFormat/>
    <w:rsid w:val="001534E8"/>
  </w:style>
  <w:style w:type="character" w:styleId="LineNumber">
    <w:name w:val="line number"/>
    <w:basedOn w:val="DefaultParagraphFont"/>
    <w:semiHidden/>
    <w:unhideWhenUsed/>
    <w:locked/>
    <w:rsid w:val="000427C7"/>
  </w:style>
  <w:style w:type="numbering" w:customStyle="1" w:styleId="CurrentList1">
    <w:name w:val="Current List1"/>
    <w:uiPriority w:val="99"/>
    <w:rsid w:val="00AF2BA6"/>
    <w:pPr>
      <w:numPr>
        <w:numId w:val="8"/>
      </w:numPr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9D29EE"/>
    <w:pPr>
      <w:spacing w:before="0"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D29EE"/>
    <w:pPr>
      <w:spacing w:before="0"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D29EE"/>
    <w:pPr>
      <w:spacing w:before="0"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locked/>
    <w:rsid w:val="009D29EE"/>
    <w:pPr>
      <w:spacing w:before="0"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locked/>
    <w:rsid w:val="009D29EE"/>
    <w:pPr>
      <w:spacing w:before="0"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locked/>
    <w:rsid w:val="009D29EE"/>
    <w:pPr>
      <w:spacing w:before="0"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locked/>
    <w:rsid w:val="009D29EE"/>
    <w:pPr>
      <w:spacing w:before="0" w:after="0"/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2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7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2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6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4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6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7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0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90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3455996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3663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74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813310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3970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48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9427623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8373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7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116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383489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4384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6164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ile+.vscode-resource.vscode-cdn.net/Users/jorgemf/AWS/DTFW/docs/PR-FAQ/1%20%E2%9C%85%20%F0%9F%8E%AF%20Mission/3%20%E2%9C%85%20%F0%9F%A6%85%20Sovereignty.md" TargetMode="Externa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ile+.vscode-resource.vscode-cdn.net/Users/jorgemf/AWS/DTFW/docs/PR-FAQ/1%20%E2%9C%85%20%F0%9F%8E%AF%20Mission/3%20%E2%9C%85%20%F0%9F%A6%85%20Sovereignty.md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ile+.vscode-resource.vscode-cdn.net/Users/jorgemf/AWS/DTFW/docs/PR-FAQ/1%20%E2%9C%85%20%F0%9F%8E%AF%20Mission/3%20%E2%9C%85%20%F0%9F%A6%85%20Sovereignty.md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file+.vscode-resource.vscode-cdn.net/Users/jorgemf/AWS/DTFW/docs/PR-FAQ/4%20%E2%8F%B3%20%E2%9A%99%EF%B8%8F%20Solution/20%20%E2%9C%85%20%F0%9F%A7%91%E2%80%8D%F0%9F%A6%B0%20UI/25%20%E2%9C%85%20%F0%9F%92%BC%20Consumers/04%20%E2%9C%85%20%F0%9F%92%BC%F0%9F%8E%AD%20Consumer%20role.md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rgemf/Downloads/Whitepap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919320ECE955498EAA1FF4BACA5E27" ma:contentTypeVersion="0" ma:contentTypeDescription="Create a new document." ma:contentTypeScope="" ma:versionID="62045c689b06d1cc61867120ba9a5be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9D05E4-B920-4EDD-B603-7D683DD83E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CC26CC-3E9C-4D2F-BD69-8510C2378A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40A693-3775-3A48-9BB7-E1837D569A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36A039-E833-413D-8685-09E14C1244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WhitepaperTemplate.dotx</Template>
  <TotalTime>0</TotalTime>
  <Pages>6</Pages>
  <Words>2163</Words>
  <Characters>12335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EDP Power Networks</vt:lpstr>
    </vt:vector>
  </TitlesOfParts>
  <Manager/>
  <Company>Amazon.com</Company>
  <LinksUpToDate>false</LinksUpToDate>
  <CharactersWithSpaces>14470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EDP Power Networks</dc:title>
  <dc:subject/>
  <dc:creator>Amazon Web Services</dc:creator>
  <cp:keywords/>
  <dc:description/>
  <cp:lastModifiedBy>Fonseca, Jorge</cp:lastModifiedBy>
  <cp:revision>3</cp:revision>
  <cp:lastPrinted>2025-04-22T20:00:00Z</cp:lastPrinted>
  <dcterms:created xsi:type="dcterms:W3CDTF">2025-04-22T20:00:00Z</dcterms:created>
  <dcterms:modified xsi:type="dcterms:W3CDTF">2025-04-22T20:00:00Z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TC102580251033</vt:lpwstr>
  </property>
  <property fmtid="{D5CDD505-2E9C-101B-9397-08002B2CF9AE}" pid="3" name="ContentTypeId">
    <vt:lpwstr>0x010100BD919320ECE955498EAA1FF4BACA5E27</vt:lpwstr>
  </property>
  <property fmtid="{D5CDD505-2E9C-101B-9397-08002B2CF9AE}" pid="4" name="MSIP_Label_929eed6f-34eb-4453-9f97-09510b9b219f_Enabled">
    <vt:lpwstr>true</vt:lpwstr>
  </property>
  <property fmtid="{D5CDD505-2E9C-101B-9397-08002B2CF9AE}" pid="5" name="MSIP_Label_929eed6f-34eb-4453-9f97-09510b9b219f_SetDate">
    <vt:lpwstr>2025-04-22T19:46:35Z</vt:lpwstr>
  </property>
  <property fmtid="{D5CDD505-2E9C-101B-9397-08002B2CF9AE}" pid="6" name="MSIP_Label_929eed6f-34eb-4453-9f97-09510b9b219f_Method">
    <vt:lpwstr>Standard</vt:lpwstr>
  </property>
  <property fmtid="{D5CDD505-2E9C-101B-9397-08002B2CF9AE}" pid="7" name="MSIP_Label_929eed6f-34eb-4453-9f97-09510b9b219f_Name">
    <vt:lpwstr>Amazon Pending_Classification</vt:lpwstr>
  </property>
  <property fmtid="{D5CDD505-2E9C-101B-9397-08002B2CF9AE}" pid="8" name="MSIP_Label_929eed6f-34eb-4453-9f97-09510b9b219f_SiteId">
    <vt:lpwstr>5280104a-472d-4538-9ccf-1e1d0efe8b1b</vt:lpwstr>
  </property>
  <property fmtid="{D5CDD505-2E9C-101B-9397-08002B2CF9AE}" pid="9" name="MSIP_Label_929eed6f-34eb-4453-9f97-09510b9b219f_ActionId">
    <vt:lpwstr>80dfc414-6af2-449c-bae6-d8d1d86ab734</vt:lpwstr>
  </property>
  <property fmtid="{D5CDD505-2E9C-101B-9397-08002B2CF9AE}" pid="10" name="MSIP_Label_929eed6f-34eb-4453-9f97-09510b9b219f_ContentBits">
    <vt:lpwstr>0</vt:lpwstr>
  </property>
  <property fmtid="{D5CDD505-2E9C-101B-9397-08002B2CF9AE}" pid="11" name="MSIP_Label_929eed6f-34eb-4453-9f97-09510b9b219f_Tag">
    <vt:lpwstr>50, 3, 0, 1</vt:lpwstr>
  </property>
</Properties>
</file>